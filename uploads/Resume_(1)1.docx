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1486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/>
      </w:tblPr>
      <w:tblGrid>
        <w:gridCol w:w="5008"/>
        <w:gridCol w:w="4352"/>
      </w:tblGrid>
      <w:tr w:rsidR="00E17870" w:rsidRPr="00EF615A" w:rsidTr="00E17870">
        <w:trPr>
          <w:trHeight w:val="1699"/>
        </w:trPr>
        <w:tc>
          <w:tcPr>
            <w:tcW w:w="5008" w:type="dxa"/>
          </w:tcPr>
          <w:p w:rsidR="00E17870" w:rsidRPr="00EF615A" w:rsidRDefault="00105D7B" w:rsidP="00E17870">
            <w:pPr>
              <w:pStyle w:val="Icons"/>
              <w:jc w:val="left"/>
              <w:rPr>
                <w:rFonts w:ascii="Trebuchet MS" w:hAnsi="Trebuchet MS"/>
                <w:sz w:val="20"/>
                <w:szCs w:val="20"/>
              </w:rPr>
            </w:pPr>
            <w:sdt>
              <w:sdtPr>
                <w:rPr>
                  <w:b/>
                </w:rPr>
                <w:alias w:val="Enter first name:"/>
                <w:tag w:val="Enter first name:"/>
                <w:id w:val="1306818671"/>
                <w:placeholder>
                  <w:docPart w:val="7D0CE17A7BB343F8BA60783667C15719"/>
                </w:placeholder>
                <w:dataBinding w:prefixMappings="xmlns:ns0='http://schemas.microsoft.com/office/2006/coverPageProps' " w:xpath="/ns0:CoverPageProperties[1]/ns0:Abstract[1]" w:storeItemID="{55AF091B-3C7A-41E3-B477-F2FDAA23CFDA}"/>
                <w:text w:multiLine="1"/>
              </w:sdtPr>
              <w:sdtContent>
                <w:r w:rsidR="00E17870" w:rsidRPr="00EF615A">
                  <w:rPr>
                    <w:b/>
                  </w:rPr>
                  <w:t>Neelofar</w:t>
                </w:r>
                <w:r w:rsidR="00E17870" w:rsidRPr="00EF615A">
                  <w:rPr>
                    <w:b/>
                  </w:rPr>
                  <w:br/>
                  <w:t>RZ-3305/37, First Floor.</w:t>
                </w:r>
                <w:r w:rsidR="00E17870" w:rsidRPr="00EF615A">
                  <w:rPr>
                    <w:b/>
                  </w:rPr>
                  <w:br/>
                  <w:t>Tughalakabad Extension. New Delhi-19.India</w:t>
                </w:r>
                <w:r w:rsidR="00E17870" w:rsidRPr="00EF615A">
                  <w:rPr>
                    <w:b/>
                  </w:rPr>
                  <w:br/>
                  <w:t>Contact Number-9910593069</w:t>
                </w:r>
                <w:r w:rsidR="00E17870" w:rsidRPr="00EF615A">
                  <w:rPr>
                    <w:b/>
                  </w:rPr>
                  <w:br/>
                  <w:t>Email-nansari22@gmail.com</w:t>
                </w:r>
              </w:sdtContent>
            </w:sdt>
            <w:r w:rsidR="00E17870" w:rsidRPr="00EF615A">
              <w:rPr>
                <w:rFonts w:ascii="Trebuchet MS" w:hAnsi="Trebuchet MS"/>
                <w:sz w:val="20"/>
                <w:szCs w:val="20"/>
              </w:rPr>
              <w:br/>
            </w:r>
          </w:p>
        </w:tc>
        <w:tc>
          <w:tcPr>
            <w:tcW w:w="4352" w:type="dxa"/>
            <w:vAlign w:val="bottom"/>
          </w:tcPr>
          <w:tbl>
            <w:tblPr>
              <w:tblStyle w:val="TableGrid"/>
              <w:tblW w:w="5427" w:type="dxa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5427"/>
            </w:tblGrid>
            <w:tr w:rsidR="00E17870" w:rsidRPr="00EF615A" w:rsidTr="00221800">
              <w:tc>
                <w:tcPr>
                  <w:tcW w:w="5427" w:type="dxa"/>
                  <w:tcMar>
                    <w:top w:w="0" w:type="dxa"/>
                    <w:left w:w="0" w:type="dxa"/>
                    <w:right w:w="0" w:type="dxa"/>
                  </w:tcMar>
                </w:tcPr>
                <w:p w:rsidR="00E17870" w:rsidRPr="00EF615A" w:rsidRDefault="00E17870" w:rsidP="00E17870">
                  <w:pPr>
                    <w:pStyle w:val="Icons"/>
                    <w:framePr w:hSpace="180" w:wrap="around" w:vAnchor="page" w:hAnchor="margin" w:y="1486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</w:tc>
            </w:tr>
            <w:tr w:rsidR="00E17870" w:rsidRPr="00EF615A" w:rsidTr="00221800">
              <w:tc>
                <w:tcPr>
                  <w:tcW w:w="5427" w:type="dxa"/>
                  <w:tcMar>
                    <w:left w:w="0" w:type="dxa"/>
                    <w:right w:w="0" w:type="dxa"/>
                  </w:tcMar>
                </w:tcPr>
                <w:p w:rsidR="00E17870" w:rsidRPr="00EF615A" w:rsidRDefault="00E17870" w:rsidP="00E17870">
                  <w:pPr>
                    <w:pStyle w:val="Icons"/>
                    <w:framePr w:hSpace="180" w:wrap="around" w:vAnchor="page" w:hAnchor="margin" w:y="1486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</w:tc>
            </w:tr>
            <w:tr w:rsidR="00E17870" w:rsidRPr="00EF615A" w:rsidTr="00221800">
              <w:tc>
                <w:tcPr>
                  <w:tcW w:w="5427" w:type="dxa"/>
                  <w:tcMar>
                    <w:left w:w="0" w:type="dxa"/>
                    <w:right w:w="0" w:type="dxa"/>
                  </w:tcMar>
                </w:tcPr>
                <w:p w:rsidR="00E17870" w:rsidRPr="00EF615A" w:rsidRDefault="00E17870" w:rsidP="00E17870">
                  <w:pPr>
                    <w:pStyle w:val="Icons"/>
                    <w:framePr w:hSpace="180" w:wrap="around" w:vAnchor="page" w:hAnchor="margin" w:y="1486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</w:tc>
            </w:tr>
            <w:tr w:rsidR="00E17870" w:rsidRPr="00EF615A" w:rsidTr="00221800">
              <w:trPr>
                <w:trHeight w:val="80"/>
              </w:trPr>
              <w:tc>
                <w:tcPr>
                  <w:tcW w:w="5427" w:type="dxa"/>
                  <w:tcMar>
                    <w:left w:w="0" w:type="dxa"/>
                    <w:right w:w="0" w:type="dxa"/>
                  </w:tcMar>
                </w:tcPr>
                <w:p w:rsidR="00E17870" w:rsidRPr="00EF615A" w:rsidRDefault="00E17870" w:rsidP="00E17870">
                  <w:pPr>
                    <w:pStyle w:val="Icons"/>
                    <w:framePr w:hSpace="180" w:wrap="around" w:vAnchor="page" w:hAnchor="margin" w:y="1486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</w:tc>
            </w:tr>
            <w:tr w:rsidR="00E17870" w:rsidRPr="00EF615A" w:rsidTr="00221800">
              <w:tc>
                <w:tcPr>
                  <w:tcW w:w="5427" w:type="dxa"/>
                  <w:tcMar>
                    <w:left w:w="0" w:type="dxa"/>
                    <w:right w:w="0" w:type="dxa"/>
                  </w:tcMar>
                </w:tcPr>
                <w:p w:rsidR="00E17870" w:rsidRPr="00EF615A" w:rsidRDefault="00E17870" w:rsidP="00E17870">
                  <w:pPr>
                    <w:pStyle w:val="Icons"/>
                    <w:framePr w:hSpace="180" w:wrap="around" w:vAnchor="page" w:hAnchor="margin" w:y="1486"/>
                    <w:rPr>
                      <w:rFonts w:ascii="Trebuchet MS" w:hAnsi="Trebuchet MS"/>
                      <w:sz w:val="20"/>
                      <w:szCs w:val="20"/>
                    </w:rPr>
                  </w:pPr>
                </w:p>
              </w:tc>
            </w:tr>
          </w:tbl>
          <w:p w:rsidR="00E17870" w:rsidRPr="00EF615A" w:rsidRDefault="00E17870" w:rsidP="00E17870">
            <w:pPr>
              <w:pStyle w:val="Icons"/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:rsidR="00E17870" w:rsidRPr="00E17870" w:rsidRDefault="00EF615A" w:rsidP="00E17870">
      <w:p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b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b/>
          <w:color w:val="auto"/>
          <w:sz w:val="20"/>
          <w:szCs w:val="20"/>
          <w:lang w:val="en-AU" w:eastAsia="en-AU"/>
        </w:rPr>
        <w:t>Professional Summary</w:t>
      </w:r>
    </w:p>
    <w:p w:rsidR="00E96A4A" w:rsidRPr="00E17870" w:rsidRDefault="00EF615A" w:rsidP="00E17870">
      <w:p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b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 xml:space="preserve">An </w:t>
      </w:r>
      <w:r w:rsidR="00E96A4A"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astute, results oriented leader with an experience of over 10 years augmented across intricate functions and diverse projects.</w:t>
      </w:r>
    </w:p>
    <w:p w:rsidR="00E96A4A" w:rsidRPr="00E17870" w:rsidRDefault="00E96A4A" w:rsidP="00E17870">
      <w:p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Presently associated with Barclays Shared Services</w:t>
      </w:r>
      <w:r w:rsidR="000E6176"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 as</w:t>
      </w: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 xml:space="preserve"> a Team Leader - Training, managing training for several customers and clients in segments for the United Kingdom Markets.</w:t>
      </w:r>
    </w:p>
    <w:p w:rsidR="00E96A4A" w:rsidRPr="00E17870" w:rsidRDefault="00E96A4A" w:rsidP="00E17870">
      <w:p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Well versed with managing &amp; leading large teams for running successful operations with extensive experience in developing strategies, service standards, governance structures &amp; operational policies for business excellence.</w:t>
      </w:r>
    </w:p>
    <w:p w:rsidR="00C43D65" w:rsidRPr="00E17870" w:rsidRDefault="00C43D65">
      <w:pPr>
        <w:rPr>
          <w:rFonts w:ascii="Trebuchet MS" w:hAnsi="Trebuchet MS"/>
          <w:sz w:val="20"/>
          <w:szCs w:val="20"/>
        </w:rPr>
      </w:pPr>
    </w:p>
    <w:p w:rsidR="00AD13CB" w:rsidRPr="00E17870" w:rsidRDefault="00EF615A" w:rsidP="00EF615A">
      <w:pPr>
        <w:pStyle w:val="Heading1"/>
        <w:rPr>
          <w:rFonts w:ascii="Trebuchet MS" w:hAnsi="Trebuchet MS"/>
          <w:sz w:val="20"/>
          <w:szCs w:val="20"/>
        </w:rPr>
      </w:pPr>
      <w:r w:rsidRPr="00E17870">
        <w:rPr>
          <w:rFonts w:ascii="Trebuchet MS" w:hAnsi="Trebuchet MS"/>
          <w:sz w:val="20"/>
          <w:szCs w:val="20"/>
        </w:rPr>
        <w:t xml:space="preserve">     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/>
      </w:tblPr>
      <w:tblGrid>
        <w:gridCol w:w="4680"/>
        <w:gridCol w:w="4680"/>
      </w:tblGrid>
      <w:tr w:rsidR="005B1D68" w:rsidRPr="00E17870" w:rsidTr="00EF615A">
        <w:tc>
          <w:tcPr>
            <w:tcW w:w="4680" w:type="dxa"/>
          </w:tcPr>
          <w:p w:rsidR="00752315" w:rsidRPr="00E17870" w:rsidRDefault="00D90DE9" w:rsidP="00EF615A">
            <w:pPr>
              <w:pStyle w:val="ListBullet"/>
              <w:numPr>
                <w:ilvl w:val="0"/>
                <w:numId w:val="0"/>
              </w:numPr>
              <w:ind w:left="288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E17870">
              <w:rPr>
                <w:rFonts w:ascii="Trebuchet MS" w:hAnsi="Trebuchet MS"/>
                <w:sz w:val="20"/>
                <w:szCs w:val="20"/>
              </w:rPr>
              <w:t>Communication Expert (Overall IELTS Score-7.5)</w:t>
            </w:r>
          </w:p>
          <w:p w:rsidR="00D90DE9" w:rsidRPr="00E17870" w:rsidRDefault="001D561C" w:rsidP="00EF615A">
            <w:pPr>
              <w:pStyle w:val="ListBullet"/>
              <w:numPr>
                <w:ilvl w:val="0"/>
                <w:numId w:val="0"/>
              </w:numPr>
              <w:ind w:left="288"/>
              <w:rPr>
                <w:rFonts w:ascii="Trebuchet MS" w:hAnsi="Trebuchet MS"/>
                <w:sz w:val="20"/>
                <w:szCs w:val="20"/>
              </w:rPr>
            </w:pPr>
            <w:r w:rsidRPr="00E17870">
              <w:rPr>
                <w:rFonts w:ascii="Trebuchet MS" w:hAnsi="Trebuchet MS"/>
                <w:sz w:val="20"/>
                <w:szCs w:val="20"/>
              </w:rPr>
              <w:t>Facilitation Skills</w:t>
            </w:r>
          </w:p>
          <w:p w:rsidR="001D561C" w:rsidRPr="00E17870" w:rsidRDefault="001D561C" w:rsidP="00EF615A">
            <w:pPr>
              <w:pStyle w:val="ListBullet"/>
              <w:numPr>
                <w:ilvl w:val="0"/>
                <w:numId w:val="0"/>
              </w:numPr>
              <w:ind w:left="288"/>
              <w:rPr>
                <w:rFonts w:ascii="Trebuchet MS" w:hAnsi="Trebuchet MS"/>
                <w:sz w:val="20"/>
                <w:szCs w:val="20"/>
              </w:rPr>
            </w:pPr>
            <w:r w:rsidRPr="00E17870">
              <w:rPr>
                <w:rFonts w:ascii="Trebuchet MS" w:hAnsi="Trebuchet MS"/>
                <w:sz w:val="20"/>
                <w:szCs w:val="20"/>
              </w:rPr>
              <w:t>Leadership Competencies Example-Change Management, Build Diverse Talent, Develop Winning Strategies etc.</w:t>
            </w:r>
          </w:p>
          <w:p w:rsidR="001D561C" w:rsidRPr="00E17870" w:rsidRDefault="001D561C" w:rsidP="00EF615A">
            <w:pPr>
              <w:pStyle w:val="ListBullet"/>
              <w:numPr>
                <w:ilvl w:val="0"/>
                <w:numId w:val="0"/>
              </w:numPr>
              <w:ind w:left="288"/>
              <w:rPr>
                <w:rFonts w:ascii="Trebuchet MS" w:hAnsi="Trebuchet MS"/>
                <w:sz w:val="20"/>
                <w:szCs w:val="20"/>
              </w:rPr>
            </w:pPr>
            <w:r w:rsidRPr="00E17870">
              <w:rPr>
                <w:rFonts w:ascii="Trebuchet MS" w:hAnsi="Trebuchet MS"/>
                <w:sz w:val="20"/>
                <w:szCs w:val="20"/>
              </w:rPr>
              <w:t>Excellent Customer Service Skills</w:t>
            </w:r>
          </w:p>
          <w:p w:rsidR="001D561C" w:rsidRPr="00E17870" w:rsidRDefault="001D561C" w:rsidP="00EF615A">
            <w:pPr>
              <w:pStyle w:val="ListBullet"/>
              <w:numPr>
                <w:ilvl w:val="0"/>
                <w:numId w:val="0"/>
              </w:numPr>
              <w:ind w:left="288"/>
              <w:rPr>
                <w:rFonts w:ascii="Trebuchet MS" w:hAnsi="Trebuchet MS"/>
                <w:sz w:val="20"/>
                <w:szCs w:val="20"/>
              </w:rPr>
            </w:pPr>
            <w:r w:rsidRPr="00E17870">
              <w:rPr>
                <w:rFonts w:ascii="Trebuchet MS" w:hAnsi="Trebuchet MS"/>
                <w:sz w:val="20"/>
                <w:szCs w:val="20"/>
              </w:rPr>
              <w:t>Good Interpersonal Skills</w:t>
            </w:r>
          </w:p>
          <w:p w:rsidR="001D561C" w:rsidRPr="00E17870" w:rsidRDefault="001D561C" w:rsidP="00EF615A">
            <w:pPr>
              <w:pStyle w:val="ListBullet"/>
              <w:numPr>
                <w:ilvl w:val="0"/>
                <w:numId w:val="0"/>
              </w:numPr>
              <w:ind w:left="288"/>
              <w:rPr>
                <w:rFonts w:ascii="Trebuchet MS" w:hAnsi="Trebuchet MS"/>
                <w:sz w:val="20"/>
                <w:szCs w:val="20"/>
              </w:rPr>
            </w:pPr>
            <w:r w:rsidRPr="00E17870">
              <w:rPr>
                <w:rFonts w:ascii="Trebuchet MS" w:hAnsi="Trebuchet MS"/>
                <w:sz w:val="20"/>
                <w:szCs w:val="20"/>
              </w:rPr>
              <w:t>Quality Control and Compliance Management</w:t>
            </w:r>
          </w:p>
          <w:p w:rsidR="001D561C" w:rsidRPr="00E17870" w:rsidRDefault="001D561C" w:rsidP="00EF615A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4680" w:type="dxa"/>
            <w:tcMar>
              <w:left w:w="360" w:type="dxa"/>
              <w:right w:w="0" w:type="dxa"/>
            </w:tcMar>
          </w:tcPr>
          <w:p w:rsidR="00752315" w:rsidRPr="00E17870" w:rsidRDefault="00752315" w:rsidP="00EF615A">
            <w:pPr>
              <w:pStyle w:val="ListBullet"/>
              <w:numPr>
                <w:ilvl w:val="0"/>
                <w:numId w:val="0"/>
              </w:numPr>
              <w:ind w:left="288"/>
              <w:rPr>
                <w:rFonts w:ascii="Trebuchet MS" w:hAnsi="Trebuchet MS"/>
                <w:sz w:val="20"/>
                <w:szCs w:val="20"/>
              </w:rPr>
            </w:pPr>
          </w:p>
        </w:tc>
        <w:bookmarkStart w:id="0" w:name="_GoBack"/>
        <w:bookmarkEnd w:id="0"/>
      </w:tr>
    </w:tbl>
    <w:p w:rsidR="005B1D68" w:rsidRPr="00E17870" w:rsidRDefault="00105D7B" w:rsidP="004937AE">
      <w:pPr>
        <w:pStyle w:val="Heading1"/>
        <w:rPr>
          <w:rFonts w:ascii="Trebuchet MS" w:hAnsi="Trebuchet MS"/>
          <w:color w:val="auto"/>
          <w:sz w:val="20"/>
          <w:szCs w:val="20"/>
        </w:rPr>
      </w:pPr>
      <w:sdt>
        <w:sdtPr>
          <w:rPr>
            <w:rFonts w:ascii="Trebuchet MS" w:hAnsi="Trebuchet MS"/>
            <w:color w:val="auto"/>
            <w:sz w:val="20"/>
            <w:szCs w:val="20"/>
          </w:rPr>
          <w:alias w:val="Experience:"/>
          <w:tag w:val="Experience:"/>
          <w:id w:val="-898354009"/>
          <w:placeholder>
            <w:docPart w:val="2FA67C98609440AB9256F9E706644D33"/>
          </w:placeholder>
          <w:temporary/>
          <w:showingPlcHdr/>
        </w:sdtPr>
        <w:sdtContent>
          <w:r w:rsidR="004937AE" w:rsidRPr="00E17870">
            <w:rPr>
              <w:rFonts w:ascii="Trebuchet MS" w:hAnsi="Trebuchet MS"/>
              <w:color w:val="auto"/>
              <w:sz w:val="20"/>
              <w:szCs w:val="20"/>
            </w:rPr>
            <w:t>Experience</w:t>
          </w:r>
        </w:sdtContent>
      </w:sdt>
    </w:p>
    <w:p w:rsidR="0023705D" w:rsidRPr="00E17870" w:rsidRDefault="0023705D" w:rsidP="00D413F9">
      <w:pPr>
        <w:pStyle w:val="Heading3"/>
        <w:rPr>
          <w:rFonts w:ascii="Trebuchet MS" w:hAnsi="Trebuchet MS"/>
          <w:b/>
          <w:color w:val="auto"/>
          <w:sz w:val="20"/>
          <w:szCs w:val="20"/>
        </w:rPr>
      </w:pPr>
    </w:p>
    <w:p w:rsidR="0023705D" w:rsidRPr="00E17870" w:rsidRDefault="001D561C" w:rsidP="00513EFC">
      <w:pPr>
        <w:pStyle w:val="Heading2"/>
        <w:rPr>
          <w:rFonts w:ascii="Trebuchet MS" w:hAnsi="Trebuchet MS"/>
          <w:color w:val="auto"/>
          <w:sz w:val="20"/>
          <w:szCs w:val="20"/>
        </w:rPr>
      </w:pPr>
      <w:r w:rsidRPr="00E17870">
        <w:rPr>
          <w:rFonts w:ascii="Trebuchet MS" w:hAnsi="Trebuchet MS"/>
          <w:color w:val="auto"/>
          <w:sz w:val="20"/>
          <w:szCs w:val="20"/>
        </w:rPr>
        <w:t>Team Manager-</w:t>
      </w:r>
      <w:r w:rsidR="005C7831" w:rsidRPr="00E17870">
        <w:rPr>
          <w:rFonts w:ascii="Trebuchet MS" w:hAnsi="Trebuchet MS"/>
          <w:color w:val="auto"/>
          <w:sz w:val="20"/>
          <w:szCs w:val="20"/>
        </w:rPr>
        <w:t>Recruitment</w:t>
      </w:r>
      <w:r w:rsidRPr="00E17870">
        <w:rPr>
          <w:rFonts w:ascii="Trebuchet MS" w:hAnsi="Trebuchet MS"/>
          <w:color w:val="auto"/>
          <w:sz w:val="20"/>
          <w:szCs w:val="20"/>
        </w:rPr>
        <w:t xml:space="preserve"> &amp; Operations </w:t>
      </w:r>
      <w:r w:rsidR="0095272C" w:rsidRPr="00E17870">
        <w:rPr>
          <w:rFonts w:ascii="Trebuchet MS" w:hAnsi="Trebuchet MS"/>
          <w:color w:val="auto"/>
          <w:sz w:val="20"/>
          <w:szCs w:val="20"/>
        </w:rPr>
        <w:t>/</w:t>
      </w:r>
      <w:r w:rsidRPr="00E17870">
        <w:rPr>
          <w:rFonts w:ascii="Trebuchet MS" w:hAnsi="Trebuchet MS"/>
          <w:color w:val="auto"/>
          <w:sz w:val="20"/>
          <w:szCs w:val="20"/>
        </w:rPr>
        <w:t xml:space="preserve"> Barclays Shared Services Pvt.Ltd. </w:t>
      </w:r>
      <w:r w:rsidR="004177D3" w:rsidRPr="00E17870">
        <w:rPr>
          <w:rFonts w:ascii="Trebuchet MS" w:hAnsi="Trebuchet MS"/>
          <w:color w:val="auto"/>
          <w:sz w:val="20"/>
          <w:szCs w:val="20"/>
        </w:rPr>
        <w:t>Noida,India</w:t>
      </w:r>
      <w:r w:rsidRPr="00E17870">
        <w:rPr>
          <w:rFonts w:ascii="Trebuchet MS" w:hAnsi="Trebuchet MS"/>
          <w:color w:val="auto"/>
          <w:sz w:val="20"/>
          <w:szCs w:val="20"/>
        </w:rPr>
        <w:t>.</w:t>
      </w:r>
    </w:p>
    <w:p w:rsidR="001D561C" w:rsidRPr="00E17870" w:rsidRDefault="001D561C" w:rsidP="00513EFC">
      <w:pPr>
        <w:pStyle w:val="Heading2"/>
        <w:rPr>
          <w:rFonts w:ascii="Trebuchet MS" w:hAnsi="Trebuchet MS"/>
          <w:color w:val="auto"/>
          <w:sz w:val="20"/>
          <w:szCs w:val="20"/>
        </w:rPr>
      </w:pPr>
      <w:r w:rsidRPr="00E17870">
        <w:rPr>
          <w:rFonts w:ascii="Trebuchet MS" w:hAnsi="Trebuchet MS"/>
          <w:color w:val="auto"/>
          <w:sz w:val="20"/>
          <w:szCs w:val="20"/>
        </w:rPr>
        <w:t>May’2016 till Present.</w:t>
      </w:r>
    </w:p>
    <w:p w:rsidR="001D561C" w:rsidRPr="00E17870" w:rsidRDefault="001D561C" w:rsidP="003F464E">
      <w:pPr>
        <w:pStyle w:val="ListParagraph"/>
        <w:numPr>
          <w:ilvl w:val="0"/>
          <w:numId w:val="14"/>
        </w:numPr>
        <w:spacing w:after="0"/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t>Lead a team of Customer Care Professionals who provide support by handling customer queries, escalations and product assistance on calls. </w:t>
      </w:r>
      <w:r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br/>
      </w:r>
    </w:p>
    <w:p w:rsidR="001D561C" w:rsidRPr="00E17870" w:rsidRDefault="001D561C" w:rsidP="003F464E">
      <w:pPr>
        <w:pStyle w:val="ListParagraph"/>
        <w:numPr>
          <w:ilvl w:val="0"/>
          <w:numId w:val="14"/>
        </w:numPr>
        <w:spacing w:after="0"/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t>To ensure timely recruitment of required level / quality of Management staff, other business lines staff, including non-billable staff with</w:t>
      </w:r>
      <w:r w:rsidR="00EF615A"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t> appropriate</w:t>
      </w:r>
      <w:r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t xml:space="preserve"> global approvals, in order to meet business needs,</w:t>
      </w:r>
      <w:r w:rsidR="00EF615A"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t> focusing</w:t>
      </w:r>
      <w:r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t xml:space="preserve"> on Employee Retention and key Employee Identification</w:t>
      </w:r>
      <w:r w:rsidR="00E17870"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t> initiatives</w:t>
      </w:r>
      <w:r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t>.</w:t>
      </w:r>
    </w:p>
    <w:p w:rsidR="001D561C" w:rsidRPr="00E17870" w:rsidRDefault="001D561C" w:rsidP="00EF615A">
      <w:pPr>
        <w:pStyle w:val="ListParagraph"/>
        <w:numPr>
          <w:ilvl w:val="0"/>
          <w:numId w:val="14"/>
        </w:numPr>
        <w:spacing w:after="0"/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t>Develop, refine and fine-tune effective methods or tools for selection  provide external consultants to ensure the right people with the desired level of competence are brought into the organization  are promoted.</w:t>
      </w:r>
    </w:p>
    <w:p w:rsidR="001D561C" w:rsidRPr="00E17870" w:rsidRDefault="001D561C" w:rsidP="003F464E">
      <w:pPr>
        <w:pStyle w:val="ListParagraph"/>
        <w:numPr>
          <w:ilvl w:val="0"/>
          <w:numId w:val="14"/>
        </w:numPr>
        <w:spacing w:after="0"/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t>Manage productivity for the batch through call listening, product refreshers and enhancing soft skills  </w:t>
      </w:r>
      <w:r w:rsidRPr="00E17870">
        <w:rPr>
          <w:rFonts w:ascii="Trebuchet MS" w:eastAsia="Times New Roman" w:hAnsi="Trebuchet MS" w:cs="Times New Roman"/>
          <w:color w:val="auto"/>
          <w:sz w:val="20"/>
          <w:szCs w:val="20"/>
          <w:lang w:val="en-AU" w:eastAsia="en-AU"/>
        </w:rPr>
        <w:br/>
      </w:r>
    </w:p>
    <w:p w:rsidR="001D561C" w:rsidRPr="00E17870" w:rsidRDefault="001D561C" w:rsidP="00E17870">
      <w:pPr>
        <w:pStyle w:val="ListParagraph"/>
        <w:numPr>
          <w:ilvl w:val="0"/>
          <w:numId w:val="1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lastRenderedPageBreak/>
        <w:t>Ensure compliance to the prescribed and applicable policies.  </w:t>
      </w:r>
      <w:r w:rsidRPr="00E17870">
        <w:rPr>
          <w:rFonts w:ascii="Trebuchet MS" w:hAnsi="Trebuchet MS"/>
          <w:sz w:val="20"/>
          <w:szCs w:val="20"/>
          <w:lang w:val="en-AU" w:eastAsia="en-AU"/>
        </w:rPr>
        <w:br/>
      </w:r>
    </w:p>
    <w:p w:rsidR="003F464E" w:rsidRPr="00E17870" w:rsidRDefault="001D561C" w:rsidP="00E17870">
      <w:pPr>
        <w:pStyle w:val="ListParagraph"/>
        <w:numPr>
          <w:ilvl w:val="0"/>
          <w:numId w:val="1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Ensuring appropriate service levels are maintained, leave utilization, schedule adherence &amp; complian</w:t>
      </w:r>
      <w:r w:rsidR="003F464E" w:rsidRPr="00E17870">
        <w:rPr>
          <w:rFonts w:ascii="Trebuchet MS" w:hAnsi="Trebuchet MS"/>
          <w:sz w:val="20"/>
          <w:szCs w:val="20"/>
          <w:lang w:val="en-AU" w:eastAsia="en-AU"/>
        </w:rPr>
        <w:t>ce rates are met month on month presenting fortnightly and monthly process reviews.</w:t>
      </w:r>
    </w:p>
    <w:p w:rsidR="001D561C" w:rsidRPr="00E17870" w:rsidRDefault="001D561C" w:rsidP="00E17870">
      <w:pPr>
        <w:pStyle w:val="ListParagraph"/>
        <w:numPr>
          <w:ilvl w:val="0"/>
          <w:numId w:val="1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br/>
      </w:r>
    </w:p>
    <w:p w:rsidR="001D561C" w:rsidRPr="00E17870" w:rsidRDefault="005C7831" w:rsidP="00E17870">
      <w:pPr>
        <w:pStyle w:val="ListParagraph"/>
        <w:numPr>
          <w:ilvl w:val="0"/>
          <w:numId w:val="1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Responsible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t xml:space="preserve"> for driving Customer Satisfaction scores by reviewing performance and current processes, identifying gaps &amp; implementing solutions to improve the site scores on Voice of the Customer surveys.  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br/>
      </w:r>
    </w:p>
    <w:p w:rsidR="001D561C" w:rsidRPr="00E17870" w:rsidRDefault="005C7831" w:rsidP="00E17870">
      <w:pPr>
        <w:pStyle w:val="ListParagraph"/>
        <w:numPr>
          <w:ilvl w:val="0"/>
          <w:numId w:val="1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Initiate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t xml:space="preserve"> process improvements by identifying service delivery gaps, offer solutions and successfully implement ideas to enhance the customer experience.  </w:t>
      </w:r>
    </w:p>
    <w:p w:rsidR="001D561C" w:rsidRPr="00E17870" w:rsidRDefault="005C7831" w:rsidP="00E17870">
      <w:pPr>
        <w:pStyle w:val="ListParagraph"/>
        <w:numPr>
          <w:ilvl w:val="0"/>
          <w:numId w:val="1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Track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t xml:space="preserve"> customer satisfaction scores for the batch by providing a detailed product gap analysis through robust reporting mechanisms.  </w:t>
      </w:r>
    </w:p>
    <w:p w:rsidR="001D561C" w:rsidRPr="00E17870" w:rsidRDefault="005C7831" w:rsidP="00E17870">
      <w:pPr>
        <w:pStyle w:val="ListParagraph"/>
        <w:numPr>
          <w:ilvl w:val="0"/>
          <w:numId w:val="1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Floor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t xml:space="preserve"> Management- Maintain, Track and </w:t>
      </w:r>
      <w:r w:rsidRPr="00E17870">
        <w:rPr>
          <w:rFonts w:ascii="Trebuchet MS" w:hAnsi="Trebuchet MS"/>
          <w:sz w:val="20"/>
          <w:szCs w:val="20"/>
          <w:lang w:val="en-AU" w:eastAsia="en-AU"/>
        </w:rPr>
        <w:t>analyse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t xml:space="preserve"> team performance on process-adherence for Call Quality as well as call productivity  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br/>
      </w:r>
    </w:p>
    <w:p w:rsidR="001D561C" w:rsidRPr="00E17870" w:rsidRDefault="005C7831" w:rsidP="00E17870">
      <w:pPr>
        <w:pStyle w:val="ListParagraph"/>
        <w:numPr>
          <w:ilvl w:val="0"/>
          <w:numId w:val="1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Relationship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t xml:space="preserve"> management with the support functions to resolve customer queries &amp; issues  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br/>
      </w:r>
    </w:p>
    <w:p w:rsidR="001D561C" w:rsidRPr="00E17870" w:rsidRDefault="005C7831" w:rsidP="00E17870">
      <w:pPr>
        <w:pStyle w:val="ListParagraph"/>
        <w:numPr>
          <w:ilvl w:val="0"/>
          <w:numId w:val="1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Handling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t xml:space="preserve"> escalated calls regularly to ensure complete customer </w:t>
      </w:r>
      <w:r w:rsidR="00E96AC4" w:rsidRPr="00E17870">
        <w:rPr>
          <w:rFonts w:ascii="Trebuchet MS" w:hAnsi="Trebuchet MS"/>
          <w:sz w:val="20"/>
          <w:szCs w:val="20"/>
          <w:lang w:val="en-AU" w:eastAsia="en-AU"/>
        </w:rPr>
        <w:t>satisfaction.</w:t>
      </w:r>
    </w:p>
    <w:p w:rsidR="00D413F9" w:rsidRPr="00E17870" w:rsidRDefault="005C7831" w:rsidP="00E17870">
      <w:pPr>
        <w:pStyle w:val="ListParagraph"/>
        <w:numPr>
          <w:ilvl w:val="0"/>
          <w:numId w:val="14"/>
        </w:numPr>
        <w:rPr>
          <w:rFonts w:ascii="Trebuchet MS" w:hAnsi="Trebuchet MS"/>
          <w:sz w:val="20"/>
          <w:szCs w:val="20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Making</w:t>
      </w:r>
      <w:r w:rsidR="001D561C" w:rsidRPr="00E17870">
        <w:rPr>
          <w:rFonts w:ascii="Trebuchet MS" w:hAnsi="Trebuchet MS"/>
          <w:sz w:val="20"/>
          <w:szCs w:val="20"/>
          <w:lang w:val="en-AU" w:eastAsia="en-AU"/>
        </w:rPr>
        <w:t xml:space="preserve"> performance appraisals and conducting weekly and monthly reviews </w:t>
      </w:r>
    </w:p>
    <w:p w:rsidR="00D413F9" w:rsidRPr="00E17870" w:rsidRDefault="00D413F9" w:rsidP="00D413F9">
      <w:pPr>
        <w:pStyle w:val="Heading3"/>
        <w:rPr>
          <w:rFonts w:ascii="Trebuchet MS" w:hAnsi="Trebuchet MS"/>
          <w:color w:val="auto"/>
          <w:sz w:val="20"/>
          <w:szCs w:val="20"/>
        </w:rPr>
      </w:pPr>
    </w:p>
    <w:p w:rsidR="00D413F9" w:rsidRPr="00E17870" w:rsidRDefault="004177D3" w:rsidP="00513EFC">
      <w:pPr>
        <w:pStyle w:val="Heading2"/>
        <w:rPr>
          <w:rStyle w:val="Emphasis"/>
          <w:rFonts w:ascii="Trebuchet MS" w:hAnsi="Trebuchet MS"/>
          <w:color w:val="auto"/>
          <w:sz w:val="20"/>
          <w:szCs w:val="20"/>
        </w:rPr>
      </w:pPr>
      <w:r w:rsidRPr="00E17870">
        <w:rPr>
          <w:rFonts w:ascii="Trebuchet MS" w:hAnsi="Trebuchet MS"/>
          <w:color w:val="auto"/>
          <w:sz w:val="20"/>
          <w:szCs w:val="20"/>
        </w:rPr>
        <w:t xml:space="preserve">Lead Analyst, Team Captain, Process Trainer &amp; Customer Care Professional </w:t>
      </w:r>
      <w:r w:rsidR="0095272C" w:rsidRPr="00E17870">
        <w:rPr>
          <w:rFonts w:ascii="Trebuchet MS" w:hAnsi="Trebuchet MS"/>
          <w:color w:val="auto"/>
          <w:sz w:val="20"/>
          <w:szCs w:val="20"/>
        </w:rPr>
        <w:t>/</w:t>
      </w:r>
      <w:r w:rsidRPr="00E17870">
        <w:rPr>
          <w:rStyle w:val="Emphasis"/>
          <w:rFonts w:ascii="Trebuchet MS" w:hAnsi="Trebuchet MS"/>
          <w:color w:val="auto"/>
          <w:sz w:val="20"/>
          <w:szCs w:val="20"/>
        </w:rPr>
        <w:t>American Express.Gurgaon.India.</w:t>
      </w:r>
    </w:p>
    <w:p w:rsidR="008823A1" w:rsidRPr="00E17870" w:rsidRDefault="008823A1" w:rsidP="00513EFC">
      <w:pPr>
        <w:pStyle w:val="Heading2"/>
        <w:rPr>
          <w:rStyle w:val="Emphasis"/>
          <w:rFonts w:ascii="Trebuchet MS" w:hAnsi="Trebuchet MS"/>
          <w:color w:val="auto"/>
          <w:sz w:val="20"/>
          <w:szCs w:val="20"/>
        </w:rPr>
      </w:pPr>
    </w:p>
    <w:p w:rsidR="008823A1" w:rsidRPr="00E17870" w:rsidRDefault="008823A1" w:rsidP="00513EFC">
      <w:pPr>
        <w:pStyle w:val="Heading2"/>
        <w:rPr>
          <w:rStyle w:val="Emphasis"/>
          <w:rFonts w:ascii="Trebuchet MS" w:hAnsi="Trebuchet MS"/>
          <w:color w:val="auto"/>
          <w:sz w:val="20"/>
          <w:szCs w:val="20"/>
        </w:rPr>
      </w:pPr>
      <w:r w:rsidRPr="00E17870">
        <w:rPr>
          <w:rStyle w:val="Emphasis"/>
          <w:rFonts w:ascii="Trebuchet MS" w:hAnsi="Trebuchet MS"/>
          <w:color w:val="auto"/>
          <w:sz w:val="20"/>
          <w:szCs w:val="20"/>
        </w:rPr>
        <w:t>December’2006 till April’2016.</w:t>
      </w:r>
    </w:p>
    <w:p w:rsidR="004177D3" w:rsidRPr="00E17870" w:rsidRDefault="004177D3" w:rsidP="00E1787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 xml:space="preserve">Lead and </w:t>
      </w:r>
      <w:r w:rsidR="00E76C29"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develop</w:t>
      </w: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 xml:space="preserve"> the associates by identifying training needs and provide regular coaching, counselling &amp; guidance.</w:t>
      </w:r>
    </w:p>
    <w:p w:rsidR="004177D3" w:rsidRPr="00E17870" w:rsidRDefault="004177D3" w:rsidP="00E1787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Relationship management with the support functions to resolve customer queries &amp; issues.</w:t>
      </w:r>
    </w:p>
    <w:p w:rsidR="004177D3" w:rsidRPr="00E17870" w:rsidRDefault="004177D3" w:rsidP="00E1787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Conducting Trainings on Digital Products like Android Apps, I-Phone Apps &amp; Promotional Offers on Social Networking sites (</w:t>
      </w:r>
      <w:r w:rsidR="000E6176"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Face book</w:t>
      </w: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, Twitter &amp; Foursquare) </w:t>
      </w:r>
    </w:p>
    <w:p w:rsidR="004177D3" w:rsidRPr="00E17870" w:rsidRDefault="004177D3" w:rsidP="00E1787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Data Analysis of Customer, Shareholder &amp; Employee. </w:t>
      </w:r>
    </w:p>
    <w:p w:rsidR="004177D3" w:rsidRPr="00E17870" w:rsidRDefault="004177D3" w:rsidP="00E1787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Preparing Training Material on American Express Credit Card Products. </w:t>
      </w:r>
    </w:p>
    <w:p w:rsidR="004177D3" w:rsidRPr="00E17870" w:rsidRDefault="004177D3" w:rsidP="00E1787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Workforce Management on the Production Floor to ensure that all the deliverable are met.</w:t>
      </w:r>
    </w:p>
    <w:p w:rsidR="004177D3" w:rsidRPr="00E17870" w:rsidRDefault="004177D3" w:rsidP="00E1787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 xml:space="preserve">Communication Workshops conducted in lieu of Training Programs designed to support Operations example-Call </w:t>
      </w:r>
      <w:r w:rsidR="000E6176"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Flows.</w:t>
      </w:r>
    </w:p>
    <w:p w:rsidR="004177D3" w:rsidRPr="00E17870" w:rsidRDefault="004177D3" w:rsidP="00E1787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Ensure the successful transaction cycle to drive Business Goals.</w:t>
      </w:r>
    </w:p>
    <w:p w:rsidR="004177D3" w:rsidRPr="00E17870" w:rsidRDefault="004177D3" w:rsidP="00E1787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Driven Projects for the bottom performers</w:t>
      </w:r>
      <w:r w:rsidR="000E6176"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 to</w:t>
      </w: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 xml:space="preserve"> improve Process success.</w:t>
      </w:r>
    </w:p>
    <w:p w:rsidR="004177D3" w:rsidRPr="00E17870" w:rsidRDefault="004177D3" w:rsidP="00E17870">
      <w:pPr>
        <w:pStyle w:val="ListParagraph"/>
        <w:numPr>
          <w:ilvl w:val="0"/>
          <w:numId w:val="23"/>
        </w:num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Driven Employee Engagement Programs to develop successful results.</w:t>
      </w:r>
    </w:p>
    <w:p w:rsidR="003F464E" w:rsidRPr="00E17870" w:rsidRDefault="003F464E" w:rsidP="003F464E">
      <w:p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b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b/>
          <w:color w:val="auto"/>
          <w:sz w:val="20"/>
          <w:szCs w:val="20"/>
          <w:lang w:val="en-AU" w:eastAsia="en-AU"/>
        </w:rPr>
        <w:t>Customer Care Executive/Vertex Pvt.Ltd.</w:t>
      </w:r>
      <w:r w:rsidRPr="00E17870">
        <w:rPr>
          <w:rFonts w:ascii="Trebuchet MS" w:hAnsi="Trebuchet MS"/>
          <w:b/>
          <w:sz w:val="20"/>
          <w:szCs w:val="20"/>
        </w:rPr>
        <w:t xml:space="preserve"> </w:t>
      </w:r>
      <w:r w:rsidRPr="00E17870">
        <w:rPr>
          <w:rFonts w:ascii="Trebuchet MS" w:eastAsia="Times New Roman" w:hAnsi="Trebuchet MS" w:cs="Arial"/>
          <w:b/>
          <w:color w:val="auto"/>
          <w:sz w:val="20"/>
          <w:szCs w:val="20"/>
          <w:lang w:val="en-AU" w:eastAsia="en-AU"/>
        </w:rPr>
        <w:t>Gurgaon,</w:t>
      </w:r>
      <w:r w:rsidR="00E96AC4" w:rsidRPr="00E17870">
        <w:rPr>
          <w:rFonts w:ascii="Trebuchet MS" w:eastAsia="Times New Roman" w:hAnsi="Trebuchet MS" w:cs="Arial"/>
          <w:b/>
          <w:color w:val="auto"/>
          <w:sz w:val="20"/>
          <w:szCs w:val="20"/>
          <w:lang w:val="en-AU" w:eastAsia="en-AU"/>
        </w:rPr>
        <w:t xml:space="preserve"> </w:t>
      </w:r>
      <w:r w:rsidRPr="00E17870">
        <w:rPr>
          <w:rFonts w:ascii="Trebuchet MS" w:eastAsia="Times New Roman" w:hAnsi="Trebuchet MS" w:cs="Arial"/>
          <w:b/>
          <w:color w:val="auto"/>
          <w:sz w:val="20"/>
          <w:szCs w:val="20"/>
          <w:lang w:val="en-AU" w:eastAsia="en-AU"/>
        </w:rPr>
        <w:t>Haryana</w:t>
      </w:r>
    </w:p>
    <w:p w:rsidR="003F464E" w:rsidRPr="00E17870" w:rsidRDefault="003F464E" w:rsidP="003F464E">
      <w:p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  <w:r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October’2006 till November’2007</w:t>
      </w:r>
      <w:r w:rsidR="00EF615A" w:rsidRPr="00E17870"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  <w:t>.</w:t>
      </w:r>
    </w:p>
    <w:p w:rsidR="003F464E" w:rsidRPr="00E17870" w:rsidRDefault="003F464E" w:rsidP="00E17870">
      <w:pPr>
        <w:pStyle w:val="ListParagraph"/>
        <w:numPr>
          <w:ilvl w:val="0"/>
          <w:numId w:val="2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Ability To Comprehend &amp; Respond To All Customer Queries (Through Chat) With Immediate Resolution (Real Time) To Ensure Customer Satisfaction. </w:t>
      </w:r>
    </w:p>
    <w:p w:rsidR="003F464E" w:rsidRPr="00E17870" w:rsidRDefault="003F464E" w:rsidP="00E17870">
      <w:pPr>
        <w:pStyle w:val="ListParagraph"/>
        <w:numPr>
          <w:ilvl w:val="0"/>
          <w:numId w:val="2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Deliver To The Employees, Customer And Shareholder Metrics As Per Goals. </w:t>
      </w:r>
    </w:p>
    <w:p w:rsidR="003F464E" w:rsidRPr="00E17870" w:rsidRDefault="003F464E" w:rsidP="00E17870">
      <w:pPr>
        <w:pStyle w:val="ListParagraph"/>
        <w:numPr>
          <w:ilvl w:val="0"/>
          <w:numId w:val="2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Handling Customers and Clients over the phone and emails regarding the Telephone Services offered in UK market.</w:t>
      </w:r>
    </w:p>
    <w:p w:rsidR="003F464E" w:rsidRPr="00E17870" w:rsidRDefault="003F464E" w:rsidP="00E17870">
      <w:pPr>
        <w:pStyle w:val="ListParagraph"/>
        <w:numPr>
          <w:ilvl w:val="0"/>
          <w:numId w:val="24"/>
        </w:numPr>
        <w:rPr>
          <w:rFonts w:ascii="Trebuchet MS" w:hAnsi="Trebuchet MS"/>
          <w:sz w:val="20"/>
          <w:szCs w:val="20"/>
          <w:lang w:val="en-AU" w:eastAsia="en-AU"/>
        </w:rPr>
      </w:pPr>
      <w:r w:rsidRPr="00E17870">
        <w:rPr>
          <w:rFonts w:ascii="Trebuchet MS" w:hAnsi="Trebuchet MS"/>
          <w:sz w:val="20"/>
          <w:szCs w:val="20"/>
          <w:lang w:val="en-AU" w:eastAsia="en-AU"/>
        </w:rPr>
        <w:t>Drive Positive Customer Experience by building rapport and handling service no in an effective manner in lieu of the Standards delivered across UK market.</w:t>
      </w:r>
    </w:p>
    <w:p w:rsidR="003F464E" w:rsidRPr="004177D3" w:rsidRDefault="003F464E" w:rsidP="003F464E">
      <w:pPr>
        <w:shd w:val="clear" w:color="auto" w:fill="FFFFFF"/>
        <w:spacing w:before="100" w:beforeAutospacing="1" w:after="100" w:afterAutospacing="1"/>
        <w:rPr>
          <w:rFonts w:ascii="Trebuchet MS" w:eastAsia="Times New Roman" w:hAnsi="Trebuchet MS" w:cs="Arial"/>
          <w:color w:val="auto"/>
          <w:sz w:val="20"/>
          <w:szCs w:val="20"/>
          <w:lang w:val="en-AU" w:eastAsia="en-AU"/>
        </w:rPr>
      </w:pPr>
    </w:p>
    <w:p w:rsidR="004177D3" w:rsidRPr="00E17870" w:rsidRDefault="004177D3" w:rsidP="00513EFC">
      <w:pPr>
        <w:pStyle w:val="Heading2"/>
        <w:rPr>
          <w:rFonts w:ascii="Trebuchet MS" w:hAnsi="Trebuchet MS"/>
          <w:sz w:val="20"/>
          <w:szCs w:val="20"/>
        </w:rPr>
      </w:pPr>
    </w:p>
    <w:p w:rsidR="0070237E" w:rsidRPr="00E17870" w:rsidRDefault="00105D7B" w:rsidP="00725CB5">
      <w:pPr>
        <w:pStyle w:val="Heading1"/>
        <w:rPr>
          <w:rFonts w:ascii="Trebuchet MS" w:hAnsi="Trebuchet MS"/>
          <w:color w:val="auto"/>
          <w:sz w:val="20"/>
          <w:szCs w:val="20"/>
        </w:rPr>
      </w:pPr>
      <w:sdt>
        <w:sdtPr>
          <w:rPr>
            <w:rFonts w:ascii="Trebuchet MS" w:hAnsi="Trebuchet MS"/>
            <w:color w:val="auto"/>
            <w:sz w:val="20"/>
            <w:szCs w:val="20"/>
          </w:rPr>
          <w:alias w:val="Education:"/>
          <w:tag w:val="Education:"/>
          <w:id w:val="543866955"/>
          <w:placeholder>
            <w:docPart w:val="1DF1AAB59AAC4C68AD32D4ACA2BF8F47"/>
          </w:placeholder>
          <w:temporary/>
          <w:showingPlcHdr/>
        </w:sdtPr>
        <w:sdtContent>
          <w:r w:rsidR="0070237E" w:rsidRPr="00E17870">
            <w:rPr>
              <w:rFonts w:ascii="Trebuchet MS" w:hAnsi="Trebuchet MS"/>
              <w:color w:val="auto"/>
              <w:sz w:val="20"/>
              <w:szCs w:val="20"/>
            </w:rPr>
            <w:t>Education</w:t>
          </w:r>
        </w:sdtContent>
      </w:sdt>
    </w:p>
    <w:p w:rsidR="0070237E" w:rsidRPr="00E17870" w:rsidRDefault="00E76C29" w:rsidP="00513EFC">
      <w:pPr>
        <w:pStyle w:val="Heading2"/>
        <w:rPr>
          <w:rFonts w:ascii="Trebuchet MS" w:hAnsi="Trebuchet MS"/>
          <w:color w:val="auto"/>
          <w:sz w:val="20"/>
          <w:szCs w:val="20"/>
        </w:rPr>
      </w:pPr>
      <w:r w:rsidRPr="00E17870">
        <w:rPr>
          <w:rFonts w:ascii="Trebuchet MS" w:hAnsi="Trebuchet MS"/>
          <w:color w:val="auto"/>
          <w:sz w:val="20"/>
          <w:szCs w:val="20"/>
        </w:rPr>
        <w:t xml:space="preserve">Bachelor of Commerce </w:t>
      </w:r>
      <w:r w:rsidR="0095272C" w:rsidRPr="00E17870">
        <w:rPr>
          <w:rFonts w:ascii="Trebuchet MS" w:hAnsi="Trebuchet MS"/>
          <w:color w:val="auto"/>
          <w:sz w:val="20"/>
          <w:szCs w:val="20"/>
        </w:rPr>
        <w:t>/</w:t>
      </w:r>
      <w:r w:rsidRPr="00E17870">
        <w:rPr>
          <w:rFonts w:ascii="Trebuchet MS" w:hAnsi="Trebuchet MS"/>
          <w:color w:val="auto"/>
          <w:sz w:val="20"/>
          <w:szCs w:val="20"/>
        </w:rPr>
        <w:t xml:space="preserve"> Delhi University (Open Learning)</w:t>
      </w:r>
    </w:p>
    <w:p w:rsidR="00E17870" w:rsidRPr="00E17870" w:rsidRDefault="00E17870" w:rsidP="00E17870">
      <w:pPr>
        <w:pStyle w:val="Heading3"/>
        <w:rPr>
          <w:rFonts w:ascii="Trebuchet MS" w:hAnsi="Trebuchet MS"/>
          <w:color w:val="auto"/>
          <w:sz w:val="20"/>
          <w:szCs w:val="20"/>
        </w:rPr>
      </w:pPr>
      <w:r w:rsidRPr="00E17870">
        <w:rPr>
          <w:rFonts w:ascii="Trebuchet MS" w:hAnsi="Trebuchet MS"/>
          <w:color w:val="auto"/>
          <w:sz w:val="20"/>
          <w:szCs w:val="20"/>
        </w:rPr>
        <w:t>October - 2010</w:t>
      </w:r>
    </w:p>
    <w:p w:rsidR="00E17870" w:rsidRPr="00E17870" w:rsidRDefault="00E17870" w:rsidP="00513EFC">
      <w:pPr>
        <w:pStyle w:val="Heading2"/>
        <w:rPr>
          <w:rFonts w:ascii="Trebuchet MS" w:hAnsi="Trebuchet MS"/>
          <w:color w:val="auto"/>
          <w:sz w:val="20"/>
          <w:szCs w:val="20"/>
        </w:rPr>
      </w:pPr>
    </w:p>
    <w:p w:rsidR="0070237E" w:rsidRPr="00E17870" w:rsidRDefault="00E76C29" w:rsidP="0070237E">
      <w:pPr>
        <w:rPr>
          <w:rFonts w:ascii="Trebuchet MS" w:hAnsi="Trebuchet MS"/>
          <w:color w:val="auto"/>
          <w:sz w:val="20"/>
          <w:szCs w:val="20"/>
        </w:rPr>
      </w:pPr>
      <w:r w:rsidRPr="00E17870">
        <w:rPr>
          <w:rFonts w:ascii="Trebuchet MS" w:hAnsi="Trebuchet MS" w:cs="Arial"/>
          <w:color w:val="auto"/>
          <w:sz w:val="20"/>
          <w:szCs w:val="20"/>
          <w:shd w:val="clear" w:color="auto" w:fill="FFFFFF"/>
        </w:rPr>
        <w:t>Successfully completed with second Division.</w:t>
      </w:r>
    </w:p>
    <w:p w:rsidR="0070237E" w:rsidRPr="00E17870" w:rsidRDefault="00E76C29" w:rsidP="0070237E">
      <w:pPr>
        <w:pStyle w:val="Heading2"/>
        <w:rPr>
          <w:rStyle w:val="Emphasis"/>
          <w:rFonts w:ascii="Trebuchet MS" w:hAnsi="Trebuchet MS"/>
          <w:color w:val="auto"/>
          <w:sz w:val="20"/>
          <w:szCs w:val="20"/>
        </w:rPr>
      </w:pPr>
      <w:r w:rsidRPr="00E17870">
        <w:rPr>
          <w:rFonts w:ascii="Trebuchet MS" w:hAnsi="Trebuchet MS"/>
          <w:color w:val="auto"/>
          <w:sz w:val="20"/>
          <w:szCs w:val="20"/>
        </w:rPr>
        <w:t>Diploma in Pharmacy</w:t>
      </w:r>
      <w:r w:rsidR="0095272C" w:rsidRPr="00E17870">
        <w:rPr>
          <w:rFonts w:ascii="Trebuchet MS" w:hAnsi="Trebuchet MS"/>
          <w:color w:val="auto"/>
          <w:sz w:val="20"/>
          <w:szCs w:val="20"/>
        </w:rPr>
        <w:t>/</w:t>
      </w:r>
      <w:r w:rsidRPr="00E17870">
        <w:rPr>
          <w:rStyle w:val="Emphasis"/>
          <w:rFonts w:ascii="Trebuchet MS" w:hAnsi="Trebuchet MS"/>
          <w:color w:val="auto"/>
          <w:sz w:val="20"/>
          <w:szCs w:val="20"/>
        </w:rPr>
        <w:t>Jamia Hamdard,Delhi.</w:t>
      </w:r>
    </w:p>
    <w:p w:rsidR="00E17870" w:rsidRPr="00E17870" w:rsidRDefault="00E17870" w:rsidP="00E17870">
      <w:pPr>
        <w:pStyle w:val="Heading3"/>
        <w:rPr>
          <w:rFonts w:ascii="Trebuchet MS" w:hAnsi="Trebuchet MS"/>
          <w:color w:val="auto"/>
          <w:sz w:val="20"/>
          <w:szCs w:val="20"/>
        </w:rPr>
      </w:pPr>
      <w:r w:rsidRPr="00E17870">
        <w:rPr>
          <w:rFonts w:ascii="Trebuchet MS" w:hAnsi="Trebuchet MS"/>
          <w:color w:val="auto"/>
          <w:sz w:val="20"/>
          <w:szCs w:val="20"/>
        </w:rPr>
        <w:t>june 2006</w:t>
      </w:r>
    </w:p>
    <w:p w:rsidR="00E17870" w:rsidRPr="00E17870" w:rsidRDefault="00E17870" w:rsidP="0070237E">
      <w:pPr>
        <w:pStyle w:val="Heading2"/>
        <w:rPr>
          <w:rFonts w:ascii="Trebuchet MS" w:hAnsi="Trebuchet MS"/>
          <w:color w:val="auto"/>
          <w:sz w:val="20"/>
          <w:szCs w:val="20"/>
        </w:rPr>
      </w:pPr>
    </w:p>
    <w:p w:rsidR="0070237E" w:rsidRPr="00EF615A" w:rsidRDefault="00E76C29" w:rsidP="0070237E">
      <w:pPr>
        <w:rPr>
          <w:rFonts w:ascii="Trebuchet MS" w:hAnsi="Trebuchet MS"/>
          <w:color w:val="auto"/>
          <w:sz w:val="20"/>
          <w:szCs w:val="20"/>
        </w:rPr>
      </w:pPr>
      <w:r w:rsidRPr="00EF615A">
        <w:rPr>
          <w:rFonts w:ascii="Arial" w:hAnsi="Arial" w:cs="Arial"/>
          <w:color w:val="auto"/>
          <w:shd w:val="clear" w:color="auto" w:fill="FFFFFF"/>
        </w:rPr>
        <w:t>University Topper as Awarded by Delhi Pharmacy Counci</w:t>
      </w:r>
      <w:r w:rsidR="00E96AC4">
        <w:rPr>
          <w:rFonts w:ascii="Arial" w:hAnsi="Arial" w:cs="Arial"/>
          <w:color w:val="auto"/>
          <w:shd w:val="clear" w:color="auto" w:fill="FFFFFF"/>
        </w:rPr>
        <w:t>l.</w:t>
      </w:r>
    </w:p>
    <w:p w:rsidR="00434074" w:rsidRPr="00EF615A" w:rsidRDefault="00105D7B" w:rsidP="00434074">
      <w:pPr>
        <w:pStyle w:val="Heading1"/>
        <w:rPr>
          <w:rFonts w:ascii="Trebuchet MS" w:hAnsi="Trebuchet MS"/>
          <w:color w:val="auto"/>
          <w:sz w:val="20"/>
          <w:szCs w:val="20"/>
        </w:rPr>
      </w:pPr>
      <w:sdt>
        <w:sdtPr>
          <w:rPr>
            <w:rFonts w:ascii="Trebuchet MS" w:hAnsi="Trebuchet MS"/>
            <w:color w:val="auto"/>
            <w:sz w:val="20"/>
            <w:szCs w:val="20"/>
          </w:rPr>
          <w:alias w:val="Activities:"/>
          <w:tag w:val="Activities:"/>
          <w:id w:val="1035625348"/>
          <w:placeholder>
            <w:docPart w:val="E77857D742A344868C011056374079AE"/>
          </w:placeholder>
          <w:temporary/>
          <w:showingPlcHdr/>
        </w:sdtPr>
        <w:sdtContent>
          <w:r w:rsidR="00434074" w:rsidRPr="00EF615A">
            <w:rPr>
              <w:rFonts w:ascii="Trebuchet MS" w:hAnsi="Trebuchet MS"/>
              <w:color w:val="auto"/>
              <w:sz w:val="20"/>
              <w:szCs w:val="20"/>
            </w:rPr>
            <w:t>Activities</w:t>
          </w:r>
        </w:sdtContent>
      </w:sdt>
    </w:p>
    <w:p w:rsidR="00BC7376" w:rsidRPr="003F464E" w:rsidRDefault="00E76C29" w:rsidP="00BC7376">
      <w:pPr>
        <w:rPr>
          <w:rFonts w:ascii="Trebuchet MS" w:hAnsi="Trebuchet MS"/>
          <w:sz w:val="20"/>
          <w:szCs w:val="20"/>
        </w:rPr>
      </w:pPr>
      <w:r w:rsidRPr="00EF615A">
        <w:rPr>
          <w:rFonts w:ascii="Trebuchet MS" w:hAnsi="Trebuchet MS"/>
          <w:color w:val="auto"/>
          <w:sz w:val="20"/>
          <w:szCs w:val="20"/>
        </w:rPr>
        <w:t>Enjoy travelling to learn and understand different Cultures. Listening to Music and spending quality time with family and friends</w:t>
      </w:r>
      <w:r>
        <w:rPr>
          <w:rFonts w:ascii="Trebuchet MS" w:hAnsi="Trebuchet MS"/>
          <w:sz w:val="20"/>
          <w:szCs w:val="20"/>
        </w:rPr>
        <w:t>.</w:t>
      </w:r>
    </w:p>
    <w:sectPr w:rsidR="00BC7376" w:rsidRPr="003F464E" w:rsidSect="00E17870">
      <w:footerReference w:type="default" r:id="rId9"/>
      <w:headerReference w:type="first" r:id="rId10"/>
      <w:pgSz w:w="12240" w:h="15840" w:code="1"/>
      <w:pgMar w:top="907" w:right="1440" w:bottom="1080" w:left="1440" w:header="576" w:footer="68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50C17" w:rsidRDefault="00A50C17" w:rsidP="00725803">
      <w:pPr>
        <w:spacing w:after="0"/>
      </w:pPr>
      <w:r>
        <w:separator/>
      </w:r>
    </w:p>
  </w:endnote>
  <w:endnote w:type="continuationSeparator" w:id="1">
    <w:p w:rsidR="00A50C17" w:rsidRDefault="00A50C17" w:rsidP="0072580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:rsidRDefault="00105D7B">
        <w:pPr>
          <w:pStyle w:val="Footer"/>
        </w:pPr>
        <w:r>
          <w:fldChar w:fldCharType="begin"/>
        </w:r>
        <w:r w:rsidR="005A4A49">
          <w:instrText xml:space="preserve"> PAGE   \* MERGEFORMAT </w:instrText>
        </w:r>
        <w:r>
          <w:fldChar w:fldCharType="separate"/>
        </w:r>
        <w:r w:rsidR="0003654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50C17" w:rsidRDefault="00A50C17" w:rsidP="00725803">
      <w:pPr>
        <w:spacing w:after="0"/>
      </w:pPr>
      <w:r>
        <w:separator/>
      </w:r>
    </w:p>
  </w:footnote>
  <w:footnote w:type="continuationSeparator" w:id="1">
    <w:p w:rsidR="00A50C17" w:rsidRDefault="00A50C17" w:rsidP="00725803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E6958635C032462CB4B2B34614C1AFC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17870" w:rsidRDefault="00E17870">
        <w:pPr>
          <w:pStyle w:val="Header"/>
          <w:pBdr>
            <w:bottom w:val="thickThinSmallGap" w:sz="24" w:space="1" w:color="08243F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Resume</w:t>
        </w:r>
      </w:p>
    </w:sdtContent>
  </w:sdt>
  <w:p w:rsidR="00E17870" w:rsidRDefault="00E17870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7211F74"/>
    <w:multiLevelType w:val="hybridMultilevel"/>
    <w:tmpl w:val="9BC69EEC"/>
    <w:lvl w:ilvl="0" w:tplc="2E70E4DE">
      <w:start w:val="1"/>
      <w:numFmt w:val="bullet"/>
      <w:lvlText w:val=""/>
      <w:lvlJc w:val="center"/>
      <w:pPr>
        <w:ind w:left="0" w:hanging="72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C6C172F"/>
    <w:multiLevelType w:val="multilevel"/>
    <w:tmpl w:val="44F4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2C248B"/>
    <w:multiLevelType w:val="hybridMultilevel"/>
    <w:tmpl w:val="3052FE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C97B89"/>
    <w:multiLevelType w:val="hybridMultilevel"/>
    <w:tmpl w:val="32345F14"/>
    <w:lvl w:ilvl="0" w:tplc="0C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3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>
    <w:nsid w:val="38BF4361"/>
    <w:multiLevelType w:val="multilevel"/>
    <w:tmpl w:val="217C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796C6E"/>
    <w:multiLevelType w:val="hybridMultilevel"/>
    <w:tmpl w:val="F1C80F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3EDD5615"/>
    <w:multiLevelType w:val="hybridMultilevel"/>
    <w:tmpl w:val="37C872DA"/>
    <w:lvl w:ilvl="0" w:tplc="F658562E">
      <w:start w:val="1"/>
      <w:numFmt w:val="bullet"/>
      <w:lvlText w:val=""/>
      <w:lvlJc w:val="center"/>
      <w:pPr>
        <w:ind w:left="360" w:hanging="72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456B68"/>
    <w:multiLevelType w:val="multilevel"/>
    <w:tmpl w:val="722E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F7629A8"/>
    <w:multiLevelType w:val="hybridMultilevel"/>
    <w:tmpl w:val="B3FA31F8"/>
    <w:lvl w:ilvl="0" w:tplc="2E70E4DE">
      <w:start w:val="1"/>
      <w:numFmt w:val="bullet"/>
      <w:lvlText w:val=""/>
      <w:lvlJc w:val="center"/>
      <w:pPr>
        <w:ind w:left="360" w:hanging="72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0865CFC"/>
    <w:multiLevelType w:val="hybridMultilevel"/>
    <w:tmpl w:val="EAF0B216"/>
    <w:lvl w:ilvl="0" w:tplc="2E70E4DE">
      <w:start w:val="1"/>
      <w:numFmt w:val="bullet"/>
      <w:lvlText w:val=""/>
      <w:lvlJc w:val="center"/>
      <w:pPr>
        <w:ind w:left="360" w:hanging="72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510FD3"/>
    <w:multiLevelType w:val="hybridMultilevel"/>
    <w:tmpl w:val="A5C060B4"/>
    <w:lvl w:ilvl="0" w:tplc="2E70E4DE">
      <w:start w:val="1"/>
      <w:numFmt w:val="bullet"/>
      <w:lvlText w:val=""/>
      <w:lvlJc w:val="center"/>
      <w:pPr>
        <w:ind w:left="360" w:hanging="72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244B22"/>
    <w:multiLevelType w:val="hybridMultilevel"/>
    <w:tmpl w:val="2F9E37D6"/>
    <w:lvl w:ilvl="0" w:tplc="172C4D26">
      <w:start w:val="1"/>
      <w:numFmt w:val="bullet"/>
      <w:lvlText w:val=""/>
      <w:lvlJc w:val="right"/>
      <w:pPr>
        <w:ind w:left="360" w:hanging="72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6"/>
  </w:num>
  <w:num w:numId="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1"/>
  </w:num>
  <w:num w:numId="15">
    <w:abstractNumId w:val="14"/>
  </w:num>
  <w:num w:numId="16">
    <w:abstractNumId w:val="10"/>
  </w:num>
  <w:num w:numId="17">
    <w:abstractNumId w:val="17"/>
  </w:num>
  <w:num w:numId="18">
    <w:abstractNumId w:val="22"/>
  </w:num>
  <w:num w:numId="19">
    <w:abstractNumId w:val="21"/>
  </w:num>
  <w:num w:numId="20">
    <w:abstractNumId w:val="20"/>
  </w:num>
  <w:num w:numId="21">
    <w:abstractNumId w:val="19"/>
  </w:num>
  <w:num w:numId="22">
    <w:abstractNumId w:val="9"/>
  </w:num>
  <w:num w:numId="23">
    <w:abstractNumId w:val="12"/>
  </w:num>
  <w:num w:numId="24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E96A4A"/>
    <w:rsid w:val="00025E77"/>
    <w:rsid w:val="00027312"/>
    <w:rsid w:val="00036544"/>
    <w:rsid w:val="000645F2"/>
    <w:rsid w:val="00082F03"/>
    <w:rsid w:val="000835A0"/>
    <w:rsid w:val="000934A2"/>
    <w:rsid w:val="000B10AF"/>
    <w:rsid w:val="000E6176"/>
    <w:rsid w:val="00105D7B"/>
    <w:rsid w:val="00124B7F"/>
    <w:rsid w:val="001B0955"/>
    <w:rsid w:val="001D561C"/>
    <w:rsid w:val="00227784"/>
    <w:rsid w:val="0023705D"/>
    <w:rsid w:val="00250A31"/>
    <w:rsid w:val="00251C13"/>
    <w:rsid w:val="002922D0"/>
    <w:rsid w:val="00340B03"/>
    <w:rsid w:val="00380AE7"/>
    <w:rsid w:val="003A6943"/>
    <w:rsid w:val="003F464E"/>
    <w:rsid w:val="00410BA2"/>
    <w:rsid w:val="004177D3"/>
    <w:rsid w:val="00434074"/>
    <w:rsid w:val="00463C3B"/>
    <w:rsid w:val="004937AE"/>
    <w:rsid w:val="004E2970"/>
    <w:rsid w:val="005026DD"/>
    <w:rsid w:val="00513EFC"/>
    <w:rsid w:val="0052113B"/>
    <w:rsid w:val="00564951"/>
    <w:rsid w:val="00573BF9"/>
    <w:rsid w:val="005A4A49"/>
    <w:rsid w:val="005B1D68"/>
    <w:rsid w:val="005C7831"/>
    <w:rsid w:val="00611B37"/>
    <w:rsid w:val="006252B4"/>
    <w:rsid w:val="00646BA2"/>
    <w:rsid w:val="00675EA0"/>
    <w:rsid w:val="006C08A0"/>
    <w:rsid w:val="006C47D8"/>
    <w:rsid w:val="006D2D08"/>
    <w:rsid w:val="006F26A2"/>
    <w:rsid w:val="0070237E"/>
    <w:rsid w:val="00725803"/>
    <w:rsid w:val="00725CB5"/>
    <w:rsid w:val="007307A3"/>
    <w:rsid w:val="00752315"/>
    <w:rsid w:val="007D7D47"/>
    <w:rsid w:val="00857E6B"/>
    <w:rsid w:val="008823A1"/>
    <w:rsid w:val="008968C4"/>
    <w:rsid w:val="008D7C1C"/>
    <w:rsid w:val="0092291B"/>
    <w:rsid w:val="00932D92"/>
    <w:rsid w:val="0095272C"/>
    <w:rsid w:val="00972024"/>
    <w:rsid w:val="009F04D2"/>
    <w:rsid w:val="009F2BA7"/>
    <w:rsid w:val="009F6DA0"/>
    <w:rsid w:val="00A01182"/>
    <w:rsid w:val="00A50C17"/>
    <w:rsid w:val="00AD13CB"/>
    <w:rsid w:val="00AD3FD8"/>
    <w:rsid w:val="00B370A8"/>
    <w:rsid w:val="00BC7376"/>
    <w:rsid w:val="00BD669A"/>
    <w:rsid w:val="00C13F2B"/>
    <w:rsid w:val="00C43D65"/>
    <w:rsid w:val="00C84833"/>
    <w:rsid w:val="00C9044F"/>
    <w:rsid w:val="00D2420D"/>
    <w:rsid w:val="00D30382"/>
    <w:rsid w:val="00D413F9"/>
    <w:rsid w:val="00D44E50"/>
    <w:rsid w:val="00D90060"/>
    <w:rsid w:val="00D90DE9"/>
    <w:rsid w:val="00D92B95"/>
    <w:rsid w:val="00E03F71"/>
    <w:rsid w:val="00E154B5"/>
    <w:rsid w:val="00E17870"/>
    <w:rsid w:val="00E232F0"/>
    <w:rsid w:val="00E52791"/>
    <w:rsid w:val="00E76C29"/>
    <w:rsid w:val="00E83195"/>
    <w:rsid w:val="00E96A4A"/>
    <w:rsid w:val="00E96AC4"/>
    <w:rsid w:val="00EF615A"/>
    <w:rsid w:val="00F00A4F"/>
    <w:rsid w:val="00F33CD8"/>
    <w:rsid w:val="00FB0C83"/>
    <w:rsid w:val="00FD1D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qFormat="1"/>
    <w:lsdException w:name="List Number" w:semiHidden="0" w:uiPriority="11" w:unhideWhenUsed="0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2970"/>
  </w:style>
  <w:style w:type="paragraph" w:styleId="Heading1">
    <w:name w:val="heading 1"/>
    <w:basedOn w:val="Normal"/>
    <w:link w:val="Heading1Ch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0AE7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0AE7"/>
  </w:style>
  <w:style w:type="paragraph" w:styleId="Footer">
    <w:name w:val="footer"/>
    <w:basedOn w:val="Normal"/>
    <w:link w:val="FooterChar"/>
    <w:uiPriority w:val="99"/>
    <w:unhideWhenUsed/>
    <w:rsid w:val="00380AE7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0AE7"/>
  </w:style>
  <w:style w:type="character" w:customStyle="1" w:styleId="Heading1Char">
    <w:name w:val="Heading 1 Char"/>
    <w:basedOn w:val="DefaultParagraphFont"/>
    <w:link w:val="Heading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113B"/>
    <w:rPr>
      <w:rFonts w:eastAsiaTheme="majorEastAsia" w:cstheme="majorBidi"/>
      <w:caps/>
      <w:szCs w:val="24"/>
    </w:rPr>
  </w:style>
  <w:style w:type="paragraph" w:styleId="Title">
    <w:name w:val="Title"/>
    <w:basedOn w:val="Normal"/>
    <w:link w:val="TitleCh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ntactInfo">
    <w:name w:val="Contact Info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Number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BookTitle">
    <w:name w:val="Book Title"/>
    <w:basedOn w:val="DefaultParagraphFon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922D0"/>
    <w:rPr>
      <w:i/>
      <w:iCs/>
      <w:color w:val="007FA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2D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22D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922D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2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22D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22D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922D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22D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2D0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922D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922D0"/>
    <w:rPr>
      <w:rFonts w:ascii="Consolas" w:hAnsi="Consolas"/>
      <w:szCs w:val="21"/>
    </w:rPr>
  </w:style>
  <w:style w:type="paragraph" w:styleId="Bibliography">
    <w:name w:val="Bibliography"/>
    <w:basedOn w:val="Normal"/>
    <w:next w:val="Normal"/>
    <w:uiPriority w:val="37"/>
    <w:semiHidden/>
    <w:unhideWhenUsed/>
    <w:rsid w:val="006C47D8"/>
  </w:style>
  <w:style w:type="paragraph" w:styleId="BlockText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C47D8"/>
  </w:style>
  <w:style w:type="paragraph" w:styleId="BodyText2">
    <w:name w:val="Body Text 2"/>
    <w:basedOn w:val="Normal"/>
    <w:link w:val="BodyText2Char"/>
    <w:uiPriority w:val="99"/>
    <w:semiHidden/>
    <w:unhideWhenUsed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C47D8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C47D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C47D8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C47D8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C47D8"/>
  </w:style>
  <w:style w:type="paragraph" w:styleId="Closing">
    <w:name w:val="Closing"/>
    <w:basedOn w:val="Normal"/>
    <w:link w:val="ClosingChar"/>
    <w:uiPriority w:val="99"/>
    <w:semiHidden/>
    <w:unhideWhenUsed/>
    <w:rsid w:val="006C47D8"/>
    <w:pPr>
      <w:spacing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C47D8"/>
  </w:style>
  <w:style w:type="table" w:customStyle="1" w:styleId="ColorfulGrid1">
    <w:name w:val="Colorful Grid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1">
    <w:name w:val="Dark List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6C47D8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C47D8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C47D8"/>
  </w:style>
  <w:style w:type="character" w:styleId="EndnoteReference">
    <w:name w:val="endnote reference"/>
    <w:basedOn w:val="DefaultParagraphFont"/>
    <w:uiPriority w:val="99"/>
    <w:semiHidden/>
    <w:unhideWhenUsed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C47D8"/>
    <w:rPr>
      <w:vertAlign w:val="superscript"/>
    </w:rPr>
  </w:style>
  <w:style w:type="table" w:customStyle="1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6C47D8"/>
  </w:style>
  <w:style w:type="paragraph" w:styleId="HTMLAddress">
    <w:name w:val="HTML Address"/>
    <w:basedOn w:val="Normal"/>
    <w:link w:val="HTMLAddressCh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C47D8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C47D8"/>
    <w:rPr>
      <w:i/>
      <w:iCs/>
      <w:color w:val="007FAB" w:themeColor="accent1"/>
    </w:rPr>
  </w:style>
  <w:style w:type="table" w:customStyle="1" w:styleId="LightGrid1">
    <w:name w:val="Light Grid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Ind w:w="0" w:type="dxa"/>
      <w:tblBorders>
        <w:top w:val="single" w:sz="8" w:space="0" w:color="007FAB" w:themeColor="accent1"/>
        <w:bottom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Ind w:w="0" w:type="dxa"/>
      <w:tblBorders>
        <w:top w:val="single" w:sz="8" w:space="0" w:color="114980" w:themeColor="accent2"/>
        <w:bottom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Ind w:w="0" w:type="dxa"/>
      <w:tblBorders>
        <w:top w:val="single" w:sz="8" w:space="0" w:color="017A8E" w:themeColor="accent3"/>
        <w:bottom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Ind w:w="0" w:type="dxa"/>
      <w:tblBorders>
        <w:top w:val="single" w:sz="8" w:space="0" w:color="565445" w:themeColor="accent4"/>
        <w:bottom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Ind w:w="0" w:type="dxa"/>
      <w:tblBorders>
        <w:top w:val="single" w:sz="8" w:space="0" w:color="A52319" w:themeColor="accent6"/>
        <w:bottom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C47D8"/>
  </w:style>
  <w:style w:type="paragraph" w:styleId="List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Ind w:w="0" w:type="dxa"/>
      <w:tblBorders>
        <w:top w:val="single" w:sz="4" w:space="0" w:color="007FAB" w:themeColor="accent1"/>
        <w:bottom w:val="single" w:sz="4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Ind w:w="0" w:type="dxa"/>
      <w:tblBorders>
        <w:top w:val="single" w:sz="4" w:space="0" w:color="114980" w:themeColor="accent2"/>
        <w:bottom w:val="single" w:sz="4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Ind w:w="0" w:type="dxa"/>
      <w:tblBorders>
        <w:top w:val="single" w:sz="4" w:space="0" w:color="017A8E" w:themeColor="accent3"/>
        <w:bottom w:val="single" w:sz="4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Ind w:w="0" w:type="dxa"/>
      <w:tblBorders>
        <w:top w:val="single" w:sz="4" w:space="0" w:color="565445" w:themeColor="accent4"/>
        <w:bottom w:val="single" w:sz="4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Ind w:w="0" w:type="dxa"/>
      <w:tblBorders>
        <w:top w:val="single" w:sz="4" w:space="0" w:color="7E314C" w:themeColor="accent5"/>
        <w:bottom w:val="single" w:sz="4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Ind w:w="0" w:type="dxa"/>
      <w:tblBorders>
        <w:top w:val="single" w:sz="4" w:space="0" w:color="A52319" w:themeColor="accent6"/>
        <w:bottom w:val="single" w:sz="4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MediumGrid11">
    <w:name w:val="Medium Grid 1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FAB" w:themeColor="accent1"/>
        <w:bottom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14980" w:themeColor="accent2"/>
        <w:bottom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17A8E" w:themeColor="accent3"/>
        <w:bottom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65445" w:themeColor="accent4"/>
        <w:bottom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bottom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2319" w:themeColor="accent6"/>
        <w:bottom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C47D8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C47D8"/>
  </w:style>
  <w:style w:type="character" w:styleId="PageNumber">
    <w:name w:val="page number"/>
    <w:basedOn w:val="DefaultParagraphFont"/>
    <w:uiPriority w:val="99"/>
    <w:semiHidden/>
    <w:unhideWhenUsed/>
    <w:rsid w:val="006C47D8"/>
  </w:style>
  <w:style w:type="table" w:customStyle="1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C47D8"/>
  </w:style>
  <w:style w:type="paragraph" w:styleId="Signature">
    <w:name w:val="Signature"/>
    <w:basedOn w:val="Normal"/>
    <w:link w:val="SignatureChar"/>
    <w:uiPriority w:val="99"/>
    <w:semiHidden/>
    <w:unhideWhenUsed/>
    <w:rsid w:val="006C47D8"/>
    <w:pPr>
      <w:spacing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C47D8"/>
  </w:style>
  <w:style w:type="character" w:styleId="Strong">
    <w:name w:val="Strong"/>
    <w:basedOn w:val="DefaultParagraphFont"/>
    <w:uiPriority w:val="22"/>
    <w:semiHidden/>
    <w:unhideWhenUsed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6C47D8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an\Downloads\tf1640246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FA67C98609440AB9256F9E706644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F24A5-9F99-4853-88EE-90212042C2F7}"/>
      </w:docPartPr>
      <w:docPartBody>
        <w:p w:rsidR="000F17E6" w:rsidRDefault="00076352">
          <w:pPr>
            <w:pStyle w:val="2FA67C98609440AB9256F9E706644D33"/>
          </w:pPr>
          <w:r w:rsidRPr="00AD3FD8">
            <w:t>Experience</w:t>
          </w:r>
        </w:p>
      </w:docPartBody>
    </w:docPart>
    <w:docPart>
      <w:docPartPr>
        <w:name w:val="1DF1AAB59AAC4C68AD32D4ACA2BF8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AF797-FCF2-4192-96EB-B8C34FA3D56A}"/>
      </w:docPartPr>
      <w:docPartBody>
        <w:p w:rsidR="000F17E6" w:rsidRDefault="00076352">
          <w:pPr>
            <w:pStyle w:val="1DF1AAB59AAC4C68AD32D4ACA2BF8F47"/>
          </w:pPr>
          <w:r w:rsidRPr="0070237E">
            <w:t>Education</w:t>
          </w:r>
        </w:p>
      </w:docPartBody>
    </w:docPart>
    <w:docPart>
      <w:docPartPr>
        <w:name w:val="E77857D742A344868C01105637407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9A100-3C02-43B8-8F53-122351A6B174}"/>
      </w:docPartPr>
      <w:docPartBody>
        <w:p w:rsidR="000F17E6" w:rsidRDefault="00076352">
          <w:pPr>
            <w:pStyle w:val="E77857D742A344868C011056374079AE"/>
          </w:pPr>
          <w:r w:rsidRPr="00434074">
            <w:t>Activities</w:t>
          </w:r>
        </w:p>
      </w:docPartBody>
    </w:docPart>
    <w:docPart>
      <w:docPartPr>
        <w:name w:val="7D0CE17A7BB343F8BA60783667C15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951D0-9F29-47D9-8406-4FA02D1B4B5A}"/>
      </w:docPartPr>
      <w:docPartBody>
        <w:p w:rsidR="000F17E6" w:rsidRDefault="00480503" w:rsidP="00480503">
          <w:pPr>
            <w:pStyle w:val="7D0CE17A7BB343F8BA60783667C15719"/>
          </w:pPr>
          <w:r>
            <w:t>First Name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480503"/>
    <w:rsid w:val="00076352"/>
    <w:rsid w:val="000F17E6"/>
    <w:rsid w:val="004805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7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B5971C48E94160ACC5696CED6074AB">
    <w:name w:val="8BB5971C48E94160ACC5696CED6074AB"/>
    <w:rsid w:val="000F17E6"/>
  </w:style>
  <w:style w:type="paragraph" w:customStyle="1" w:styleId="CAF6CFDF10864D46BE9AC2FE4607DE5D">
    <w:name w:val="CAF6CFDF10864D46BE9AC2FE4607DE5D"/>
    <w:rsid w:val="000F17E6"/>
  </w:style>
  <w:style w:type="paragraph" w:customStyle="1" w:styleId="CC50C8ABCCE744FB91BB0314B74C626F">
    <w:name w:val="CC50C8ABCCE744FB91BB0314B74C626F"/>
    <w:rsid w:val="000F17E6"/>
  </w:style>
  <w:style w:type="paragraph" w:customStyle="1" w:styleId="B9B29C9503AB440AA91CEF4238A2A99D">
    <w:name w:val="B9B29C9503AB440AA91CEF4238A2A99D"/>
    <w:rsid w:val="000F17E6"/>
  </w:style>
  <w:style w:type="paragraph" w:customStyle="1" w:styleId="6C42699036084BD78A3B4C1061DF2026">
    <w:name w:val="6C42699036084BD78A3B4C1061DF2026"/>
    <w:rsid w:val="000F17E6"/>
  </w:style>
  <w:style w:type="paragraph" w:customStyle="1" w:styleId="3A3D841E8FE2468F9E2544D7EE166B6E">
    <w:name w:val="3A3D841E8FE2468F9E2544D7EE166B6E"/>
    <w:rsid w:val="000F17E6"/>
  </w:style>
  <w:style w:type="paragraph" w:customStyle="1" w:styleId="BA142326499046098B845E01D93E87B0">
    <w:name w:val="BA142326499046098B845E01D93E87B0"/>
    <w:rsid w:val="000F17E6"/>
  </w:style>
  <w:style w:type="paragraph" w:customStyle="1" w:styleId="1521D465C8704761BAAA047150B5682B">
    <w:name w:val="1521D465C8704761BAAA047150B5682B"/>
    <w:rsid w:val="000F17E6"/>
  </w:style>
  <w:style w:type="paragraph" w:customStyle="1" w:styleId="28B7583807F4460B9F7B4CF52CE7D751">
    <w:name w:val="28B7583807F4460B9F7B4CF52CE7D751"/>
    <w:rsid w:val="000F17E6"/>
  </w:style>
  <w:style w:type="paragraph" w:customStyle="1" w:styleId="3E65C8DA6596408FA936FC9DDF06A623">
    <w:name w:val="3E65C8DA6596408FA936FC9DDF06A623"/>
    <w:rsid w:val="000F17E6"/>
  </w:style>
  <w:style w:type="paragraph" w:customStyle="1" w:styleId="5A308F0192FC456E8FD9AD86B88639E4">
    <w:name w:val="5A308F0192FC456E8FD9AD86B88639E4"/>
    <w:rsid w:val="000F17E6"/>
  </w:style>
  <w:style w:type="paragraph" w:customStyle="1" w:styleId="2D246CE631024B1AB22C1229414D1C14">
    <w:name w:val="2D246CE631024B1AB22C1229414D1C14"/>
    <w:rsid w:val="000F17E6"/>
  </w:style>
  <w:style w:type="paragraph" w:customStyle="1" w:styleId="588F9511717C43F4BE0B09FB9FD4821B">
    <w:name w:val="588F9511717C43F4BE0B09FB9FD4821B"/>
    <w:rsid w:val="000F17E6"/>
  </w:style>
  <w:style w:type="paragraph" w:customStyle="1" w:styleId="742297C11C0F46668BA98608FDF29DC4">
    <w:name w:val="742297C11C0F46668BA98608FDF29DC4"/>
    <w:rsid w:val="000F17E6"/>
  </w:style>
  <w:style w:type="paragraph" w:customStyle="1" w:styleId="2FA67C98609440AB9256F9E706644D33">
    <w:name w:val="2FA67C98609440AB9256F9E706644D33"/>
    <w:rsid w:val="000F17E6"/>
  </w:style>
  <w:style w:type="paragraph" w:customStyle="1" w:styleId="CA553F39EC2E4E5A8BDBE1F3E737F0D5">
    <w:name w:val="CA553F39EC2E4E5A8BDBE1F3E737F0D5"/>
    <w:rsid w:val="000F17E6"/>
  </w:style>
  <w:style w:type="paragraph" w:customStyle="1" w:styleId="B3929E3809474E3EB2EB3419C2CB5B2A">
    <w:name w:val="B3929E3809474E3EB2EB3419C2CB5B2A"/>
    <w:rsid w:val="000F17E6"/>
  </w:style>
  <w:style w:type="paragraph" w:customStyle="1" w:styleId="383ED19EE3DF4F3DA1B453FE8F88B00C">
    <w:name w:val="383ED19EE3DF4F3DA1B453FE8F88B00C"/>
    <w:rsid w:val="000F17E6"/>
  </w:style>
  <w:style w:type="character" w:styleId="Emphasis">
    <w:name w:val="Emphasis"/>
    <w:basedOn w:val="DefaultParagraphFont"/>
    <w:uiPriority w:val="20"/>
    <w:qFormat/>
    <w:rsid w:val="000F17E6"/>
    <w:rPr>
      <w:b w:val="0"/>
      <w:i w:val="0"/>
      <w:iCs/>
      <w:color w:val="595959" w:themeColor="text1" w:themeTint="A6"/>
    </w:rPr>
  </w:style>
  <w:style w:type="paragraph" w:customStyle="1" w:styleId="71AFA6F4D62A4C4B933952E5E59E0BAC">
    <w:name w:val="71AFA6F4D62A4C4B933952E5E59E0BAC"/>
    <w:rsid w:val="000F17E6"/>
  </w:style>
  <w:style w:type="paragraph" w:customStyle="1" w:styleId="A0B4401145AC4877938FA255ABC1FEEC">
    <w:name w:val="A0B4401145AC4877938FA255ABC1FEEC"/>
    <w:rsid w:val="000F17E6"/>
  </w:style>
  <w:style w:type="paragraph" w:customStyle="1" w:styleId="C9FB14D3A5464F0B9CC562DCBCCF3D7E">
    <w:name w:val="C9FB14D3A5464F0B9CC562DCBCCF3D7E"/>
    <w:rsid w:val="000F17E6"/>
  </w:style>
  <w:style w:type="paragraph" w:customStyle="1" w:styleId="C71C4B120F0B4FB09FEA78BEB651A0EC">
    <w:name w:val="C71C4B120F0B4FB09FEA78BEB651A0EC"/>
    <w:rsid w:val="000F17E6"/>
  </w:style>
  <w:style w:type="paragraph" w:customStyle="1" w:styleId="7464AE5D948B4C959D8D93E2C13EA264">
    <w:name w:val="7464AE5D948B4C959D8D93E2C13EA264"/>
    <w:rsid w:val="000F17E6"/>
  </w:style>
  <w:style w:type="paragraph" w:customStyle="1" w:styleId="A8697364B4914143B0605D0DAACC097E">
    <w:name w:val="A8697364B4914143B0605D0DAACC097E"/>
    <w:rsid w:val="000F17E6"/>
  </w:style>
  <w:style w:type="paragraph" w:customStyle="1" w:styleId="FA3756A3FAB44B92A7E75AFD1C41B2AB">
    <w:name w:val="FA3756A3FAB44B92A7E75AFD1C41B2AB"/>
    <w:rsid w:val="000F17E6"/>
  </w:style>
  <w:style w:type="paragraph" w:customStyle="1" w:styleId="1DF1AAB59AAC4C68AD32D4ACA2BF8F47">
    <w:name w:val="1DF1AAB59AAC4C68AD32D4ACA2BF8F47"/>
    <w:rsid w:val="000F17E6"/>
  </w:style>
  <w:style w:type="paragraph" w:customStyle="1" w:styleId="A27F54328C344C718C976814FCC9ADAB">
    <w:name w:val="A27F54328C344C718C976814FCC9ADAB"/>
    <w:rsid w:val="000F17E6"/>
  </w:style>
  <w:style w:type="paragraph" w:customStyle="1" w:styleId="055767D5E28444F78F3B339A5F48AAD6">
    <w:name w:val="055767D5E28444F78F3B339A5F48AAD6"/>
    <w:rsid w:val="000F17E6"/>
  </w:style>
  <w:style w:type="paragraph" w:customStyle="1" w:styleId="341DA60499494D82855946AA4D446967">
    <w:name w:val="341DA60499494D82855946AA4D446967"/>
    <w:rsid w:val="000F17E6"/>
  </w:style>
  <w:style w:type="paragraph" w:customStyle="1" w:styleId="2B5ED232FB734F25BB0C9BB1E193DAD5">
    <w:name w:val="2B5ED232FB734F25BB0C9BB1E193DAD5"/>
    <w:rsid w:val="000F17E6"/>
  </w:style>
  <w:style w:type="paragraph" w:customStyle="1" w:styleId="87100BA5225649C7B3A423AB7C6D1AAA">
    <w:name w:val="87100BA5225649C7B3A423AB7C6D1AAA"/>
    <w:rsid w:val="000F17E6"/>
  </w:style>
  <w:style w:type="paragraph" w:customStyle="1" w:styleId="51F1C947306B4521AD983B55CABB6785">
    <w:name w:val="51F1C947306B4521AD983B55CABB6785"/>
    <w:rsid w:val="000F17E6"/>
  </w:style>
  <w:style w:type="paragraph" w:customStyle="1" w:styleId="FEE618D2855C4443824E968F0E95F240">
    <w:name w:val="FEE618D2855C4443824E968F0E95F240"/>
    <w:rsid w:val="000F17E6"/>
  </w:style>
  <w:style w:type="paragraph" w:customStyle="1" w:styleId="B86EE6EE4DD144D1B0718D5BCE4F9942">
    <w:name w:val="B86EE6EE4DD144D1B0718D5BCE4F9942"/>
    <w:rsid w:val="000F17E6"/>
  </w:style>
  <w:style w:type="paragraph" w:customStyle="1" w:styleId="C43C218E685D491DBD90A49BF64706E7">
    <w:name w:val="C43C218E685D491DBD90A49BF64706E7"/>
    <w:rsid w:val="000F17E6"/>
  </w:style>
  <w:style w:type="paragraph" w:customStyle="1" w:styleId="564B70D7F0804E4CB3CB05284C80832E">
    <w:name w:val="564B70D7F0804E4CB3CB05284C80832E"/>
    <w:rsid w:val="000F17E6"/>
  </w:style>
  <w:style w:type="paragraph" w:customStyle="1" w:styleId="E77857D742A344868C011056374079AE">
    <w:name w:val="E77857D742A344868C011056374079AE"/>
    <w:rsid w:val="000F17E6"/>
  </w:style>
  <w:style w:type="paragraph" w:customStyle="1" w:styleId="F92F7798A42E454F9D4FF1743278EF74">
    <w:name w:val="F92F7798A42E454F9D4FF1743278EF74"/>
    <w:rsid w:val="000F17E6"/>
  </w:style>
  <w:style w:type="paragraph" w:customStyle="1" w:styleId="22262FA560F2438C9B177EC08C05657F">
    <w:name w:val="22262FA560F2438C9B177EC08C05657F"/>
    <w:rsid w:val="00480503"/>
  </w:style>
  <w:style w:type="paragraph" w:customStyle="1" w:styleId="10C8D7500FF64F13ADCFB5801E3187E6">
    <w:name w:val="10C8D7500FF64F13ADCFB5801E3187E6"/>
    <w:rsid w:val="00480503"/>
  </w:style>
  <w:style w:type="paragraph" w:customStyle="1" w:styleId="03D2C283BDFD4612AFE69C1978864124">
    <w:name w:val="03D2C283BDFD4612AFE69C1978864124"/>
    <w:rsid w:val="00480503"/>
  </w:style>
  <w:style w:type="paragraph" w:customStyle="1" w:styleId="4E2BACE6B8934041A730B1AFBF894D46">
    <w:name w:val="4E2BACE6B8934041A730B1AFBF894D46"/>
    <w:rsid w:val="00480503"/>
  </w:style>
  <w:style w:type="paragraph" w:customStyle="1" w:styleId="DFA627AF63D248E2B485B7F63FA31D58">
    <w:name w:val="DFA627AF63D248E2B485B7F63FA31D58"/>
    <w:rsid w:val="00480503"/>
  </w:style>
  <w:style w:type="paragraph" w:customStyle="1" w:styleId="ABEB3948F84040858B2E6F474CA4EF9B">
    <w:name w:val="ABEB3948F84040858B2E6F474CA4EF9B"/>
    <w:rsid w:val="00480503"/>
  </w:style>
  <w:style w:type="paragraph" w:customStyle="1" w:styleId="755B088A8F3947C39F6B9522FA7E961D">
    <w:name w:val="755B088A8F3947C39F6B9522FA7E961D"/>
    <w:rsid w:val="00480503"/>
  </w:style>
  <w:style w:type="paragraph" w:customStyle="1" w:styleId="FCE38B53F2574F8695DB7E03395B0447">
    <w:name w:val="FCE38B53F2574F8695DB7E03395B0447"/>
    <w:rsid w:val="00480503"/>
  </w:style>
  <w:style w:type="paragraph" w:customStyle="1" w:styleId="98E41AFACB604FBD8DE02E51CE4E7FD5">
    <w:name w:val="98E41AFACB604FBD8DE02E51CE4E7FD5"/>
    <w:rsid w:val="00480503"/>
  </w:style>
  <w:style w:type="paragraph" w:customStyle="1" w:styleId="5F0CF4C0B32C4B4481F23FA4FE95CE4D">
    <w:name w:val="5F0CF4C0B32C4B4481F23FA4FE95CE4D"/>
    <w:rsid w:val="00480503"/>
  </w:style>
  <w:style w:type="paragraph" w:customStyle="1" w:styleId="2F66E1BDFE74484CB76F986FEB2A275C">
    <w:name w:val="2F66E1BDFE74484CB76F986FEB2A275C"/>
    <w:rsid w:val="00480503"/>
  </w:style>
  <w:style w:type="paragraph" w:customStyle="1" w:styleId="1930C6FC51AF4C7BBD7B9F58661EF756">
    <w:name w:val="1930C6FC51AF4C7BBD7B9F58661EF756"/>
    <w:rsid w:val="00480503"/>
  </w:style>
  <w:style w:type="paragraph" w:customStyle="1" w:styleId="8580F2026D5D4CE6B03983585EAE7924">
    <w:name w:val="8580F2026D5D4CE6B03983585EAE7924"/>
    <w:rsid w:val="00480503"/>
  </w:style>
  <w:style w:type="paragraph" w:customStyle="1" w:styleId="7477B034D1F04097BED7B11AB8AC9B89">
    <w:name w:val="7477B034D1F04097BED7B11AB8AC9B89"/>
    <w:rsid w:val="00480503"/>
  </w:style>
  <w:style w:type="paragraph" w:customStyle="1" w:styleId="C5674235742343E392517FC47F25D92D">
    <w:name w:val="C5674235742343E392517FC47F25D92D"/>
    <w:rsid w:val="00480503"/>
  </w:style>
  <w:style w:type="paragraph" w:customStyle="1" w:styleId="FCEDD43A6F5A4946953F2521ABE6233C">
    <w:name w:val="FCEDD43A6F5A4946953F2521ABE6233C"/>
    <w:rsid w:val="00480503"/>
  </w:style>
  <w:style w:type="paragraph" w:customStyle="1" w:styleId="BAEEB91A599440B6BF41633E4FAF3BAB">
    <w:name w:val="BAEEB91A599440B6BF41633E4FAF3BAB"/>
    <w:rsid w:val="00480503"/>
  </w:style>
  <w:style w:type="paragraph" w:customStyle="1" w:styleId="839C602984FD40A3B985429A02A02E4E">
    <w:name w:val="839C602984FD40A3B985429A02A02E4E"/>
    <w:rsid w:val="00480503"/>
  </w:style>
  <w:style w:type="paragraph" w:customStyle="1" w:styleId="91BFF474739146679FD2930B521660A7">
    <w:name w:val="91BFF474739146679FD2930B521660A7"/>
    <w:rsid w:val="00480503"/>
  </w:style>
  <w:style w:type="paragraph" w:customStyle="1" w:styleId="7D0CE17A7BB343F8BA60783667C15719">
    <w:name w:val="7D0CE17A7BB343F8BA60783667C15719"/>
    <w:rsid w:val="00480503"/>
  </w:style>
  <w:style w:type="paragraph" w:customStyle="1" w:styleId="E6958635C032462CB4B2B34614C1AFC0">
    <w:name w:val="E6958635C032462CB4B2B34614C1AFC0"/>
    <w:rsid w:val="0048050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Neelofar
RZ-3305/37, First Floor.
Tughalakabad Extension. New Delhi-19.India
Contact Number-9910593069
Email-nansari22@gmail.com</Abstract>
  <CompanyAddress>RZ-3305/37,Tughalakabad Extension.New Delhi-110019</CompanyAddress>
  <CompanyPhone>9910593069</CompanyPhone>
  <CompanyFax/>
  <CompanyEmail>nansari22@gmail.com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7CEF82-638B-4E53-A4E7-107D8FEE9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tf16402467</Template>
  <TotalTime>1</TotalTime>
  <Pages>3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Aman</dc:creator>
  <cp:keywords>Neelofar Ansari</cp:keywords>
  <cp:lastModifiedBy>Personal</cp:lastModifiedBy>
  <cp:revision>2</cp:revision>
  <dcterms:created xsi:type="dcterms:W3CDTF">2018-01-10T05:43:00Z</dcterms:created>
  <dcterms:modified xsi:type="dcterms:W3CDTF">2018-01-10T05:43:00Z</dcterms:modified>
</cp:coreProperties>
</file>