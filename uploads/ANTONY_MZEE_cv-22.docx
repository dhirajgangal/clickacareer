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9E4" w:rsidRPr="00C54D80" w:rsidRDefault="000775C4" w:rsidP="00D62E5A">
      <w:pPr>
        <w:pBdr>
          <w:bottom w:val="threeDEmboss" w:sz="24" w:space="1" w:color="2E74B5" w:themeColor="accent1" w:themeShade="BF"/>
          <w:between w:val="thickThinSmallGap" w:sz="24" w:space="1" w:color="1F3864" w:themeColor="accent5" w:themeShade="80"/>
          <w:bar w:val="thickThinSmallGap" w:sz="24" w:color="1F3864" w:themeColor="accent5" w:themeShade="80"/>
        </w:pBdr>
        <w:shd w:val="clear" w:color="auto" w:fill="E2EFD9" w:themeFill="accent6" w:themeFillTint="33"/>
        <w:spacing w:after="120" w:line="288" w:lineRule="auto"/>
        <w:rPr>
          <w:rFonts w:ascii="Open Sans" w:hAnsi="Open Sans" w:cs="Calibri"/>
          <w:sz w:val="20"/>
          <w:szCs w:val="20"/>
        </w:rPr>
      </w:pPr>
      <w:r>
        <w:rPr>
          <w:b/>
          <w:sz w:val="28"/>
          <w:szCs w:val="28"/>
        </w:rPr>
        <w:t xml:space="preserve">                                                  </w:t>
      </w:r>
      <w:r w:rsidR="002C20CF">
        <w:rPr>
          <w:b/>
          <w:sz w:val="28"/>
          <w:szCs w:val="28"/>
        </w:rPr>
        <w:t>ANTONY MZEE</w:t>
      </w:r>
      <w:r>
        <w:rPr>
          <w:b/>
          <w:sz w:val="28"/>
          <w:szCs w:val="28"/>
        </w:rPr>
        <w:t xml:space="preserve">   </w:t>
      </w:r>
      <w:r w:rsidR="00543664" w:rsidRPr="00A81816">
        <w:rPr>
          <w:rFonts w:ascii="Open Sans" w:hAnsi="Open Sans" w:cs="Calibri"/>
          <w:b/>
          <w:sz w:val="36"/>
          <w:szCs w:val="36"/>
        </w:rPr>
        <w:br/>
      </w:r>
      <w:r w:rsidR="007D71CD" w:rsidRPr="00A81816">
        <w:rPr>
          <w:rFonts w:ascii="Open Sans" w:hAnsi="Open Sans" w:cs="Calibri"/>
          <w:sz w:val="20"/>
          <w:szCs w:val="20"/>
        </w:rPr>
        <w:t xml:space="preserve"> </w:t>
      </w:r>
      <w:r w:rsidR="007D71CD" w:rsidRPr="00A81816">
        <w:rPr>
          <w:rFonts w:ascii="Open Sans" w:hAnsi="Open Sans" w:cs="Calibri"/>
          <w:sz w:val="20"/>
          <w:szCs w:val="20"/>
        </w:rPr>
        <w:sym w:font="Wingdings" w:char="F0DC"/>
      </w:r>
      <w:r w:rsidR="002C20CF" w:rsidRPr="002C20CF">
        <w:rPr>
          <w:rFonts w:ascii="Times New Roman" w:hAnsi="Times New Roman" w:cs="Times New Roman"/>
          <w:sz w:val="20"/>
          <w:szCs w:val="20"/>
          <w:shd w:val="clear" w:color="auto" w:fill="FFFFFF"/>
        </w:rPr>
        <w:t>+966595703774</w:t>
      </w:r>
      <w:r w:rsidR="002C20CF" w:rsidRPr="00A21D57">
        <w:rPr>
          <w:rFonts w:ascii="Times New Roman" w:hAnsi="Times New Roman" w:cs="Times New Roman"/>
          <w:shd w:val="clear" w:color="auto" w:fill="FFFFFF"/>
        </w:rPr>
        <w:t xml:space="preserve"> </w:t>
      </w:r>
      <w:r w:rsidR="002C20CF" w:rsidRPr="00A21D57">
        <w:rPr>
          <w:rFonts w:ascii="Times New Roman" w:hAnsi="Times New Roman" w:cs="Times New Roman"/>
        </w:rPr>
        <w:t xml:space="preserve"> </w:t>
      </w:r>
      <w:r w:rsidR="00C54D80">
        <w:rPr>
          <w:b/>
          <w:sz w:val="28"/>
          <w:szCs w:val="28"/>
        </w:rPr>
        <w:t xml:space="preserve">   </w:t>
      </w:r>
      <w:r w:rsidR="00C54D80" w:rsidRPr="00A81816">
        <w:rPr>
          <w:rFonts w:ascii="Open Sans" w:hAnsi="Open Sans" w:cs="Calibri"/>
          <w:sz w:val="20"/>
          <w:szCs w:val="20"/>
        </w:rPr>
        <w:sym w:font="Wingdings" w:char="F0DC"/>
      </w:r>
      <w:r w:rsidR="00C54D80">
        <w:rPr>
          <w:b/>
          <w:sz w:val="28"/>
          <w:szCs w:val="28"/>
        </w:rPr>
        <w:t xml:space="preserve"> </w:t>
      </w:r>
      <w:hyperlink r:id="rId8" w:tgtFrame="_blank" w:history="1">
        <w:r w:rsidR="00F564C8" w:rsidRPr="00A21D57">
          <w:rPr>
            <w:rStyle w:val="Hyperlink"/>
            <w:rFonts w:ascii="Times New Roman" w:hAnsi="Times New Roman" w:cs="Times New Roman"/>
            <w:color w:val="4034B0"/>
            <w:bdr w:val="none" w:sz="0" w:space="0" w:color="auto" w:frame="1"/>
            <w:shd w:val="clear" w:color="auto" w:fill="FFFFFF"/>
          </w:rPr>
          <w:t>antonymzee2003@yahoo.com</w:t>
        </w:r>
      </w:hyperlink>
      <w:r w:rsidR="00C54D80">
        <w:rPr>
          <w:b/>
          <w:sz w:val="28"/>
          <w:szCs w:val="28"/>
        </w:rPr>
        <w:t xml:space="preserve">     </w:t>
      </w:r>
      <w:r w:rsidR="00C54D80" w:rsidRPr="00A81816">
        <w:rPr>
          <w:rFonts w:ascii="Open Sans" w:hAnsi="Open Sans" w:cs="Calibri"/>
          <w:sz w:val="20"/>
          <w:szCs w:val="20"/>
        </w:rPr>
        <w:sym w:font="Wingdings" w:char="F0DC"/>
      </w:r>
      <w:r w:rsidR="00F564C8" w:rsidRPr="00F564C8">
        <w:rPr>
          <w:rFonts w:ascii="Times New Roman" w:hAnsi="Times New Roman" w:cs="Times New Roman"/>
        </w:rPr>
        <w:t xml:space="preserve"> </w:t>
      </w:r>
      <w:r w:rsidR="00F564C8" w:rsidRPr="00A21D57">
        <w:rPr>
          <w:rFonts w:ascii="Times New Roman" w:hAnsi="Times New Roman" w:cs="Times New Roman"/>
        </w:rPr>
        <w:t xml:space="preserve">LinkedIn: </w:t>
      </w:r>
      <w:hyperlink r:id="rId9" w:history="1">
        <w:r w:rsidR="00F564C8" w:rsidRPr="00A21D57">
          <w:rPr>
            <w:rStyle w:val="Hyperlink"/>
            <w:rFonts w:ascii="Times New Roman" w:hAnsi="Times New Roman" w:cs="Times New Roman"/>
            <w:color w:val="4034B0"/>
            <w:bdr w:val="none" w:sz="0" w:space="0" w:color="auto" w:frame="1"/>
            <w:shd w:val="clear" w:color="auto" w:fill="FFFFFF"/>
          </w:rPr>
          <w:t>linkedin.com/in/antony-mzee-09220b27</w:t>
        </w:r>
      </w:hyperlink>
    </w:p>
    <w:p w:rsidR="00DE7B71" w:rsidRPr="00702EC6" w:rsidRDefault="001742C2" w:rsidP="00702EC6">
      <w:pPr>
        <w:pBdr>
          <w:bottom w:val="threeDEmboss" w:sz="12" w:space="1" w:color="2E74B5" w:themeColor="accent1" w:themeShade="BF"/>
          <w:between w:val="thickThinSmallGap" w:sz="24" w:space="1" w:color="1F3864" w:themeColor="accent5" w:themeShade="80"/>
          <w:bar w:val="thickThinSmallGap" w:sz="24" w:color="1F3864" w:themeColor="accent5" w:themeShade="80"/>
        </w:pBdr>
        <w:shd w:val="clear" w:color="auto" w:fill="E2EFD9" w:themeFill="accent6" w:themeFillTint="33"/>
        <w:spacing w:after="0" w:line="240" w:lineRule="auto"/>
        <w:contextualSpacing/>
        <w:rPr>
          <w:rFonts w:ascii="Open Sans" w:hAnsi="Open Sans" w:cs="Calibri"/>
          <w:b/>
        </w:rPr>
      </w:pPr>
      <w:r w:rsidRPr="00B3647F">
        <w:rPr>
          <w:rFonts w:ascii="Open Sans" w:hAnsi="Open Sans" w:cs="Calibri"/>
          <w:b/>
        </w:rPr>
        <w:sym w:font="Wingdings" w:char="F0DC"/>
      </w:r>
      <w:r w:rsidRPr="00B3647F">
        <w:rPr>
          <w:rFonts w:ascii="Open Sans" w:hAnsi="Open Sans" w:cs="Calibri"/>
          <w:b/>
        </w:rPr>
        <w:t xml:space="preserve"> </w:t>
      </w:r>
      <w:r>
        <w:rPr>
          <w:rFonts w:ascii="Open Sans" w:hAnsi="Open Sans" w:cs="Calibri"/>
          <w:b/>
        </w:rPr>
        <w:t>Professional Summary</w:t>
      </w:r>
    </w:p>
    <w:p w:rsidR="00E7112B" w:rsidRPr="009E3735" w:rsidRDefault="009E3735" w:rsidP="00035AB7">
      <w:pPr>
        <w:spacing w:after="0" w:line="240" w:lineRule="auto"/>
        <w:jc w:val="both"/>
        <w:rPr>
          <w:rFonts w:ascii="Open Sans" w:eastAsia="Open Sans" w:hAnsi="Open Sans" w:cs="Open Sans"/>
          <w:sz w:val="20"/>
        </w:rPr>
      </w:pPr>
      <w:r w:rsidRPr="002C20CF">
        <w:rPr>
          <w:rFonts w:ascii="Open Sans" w:eastAsia="Open Sans" w:hAnsi="Open Sans" w:cs="Open Sans"/>
        </w:rPr>
        <w:t>Highly skilled chief steward with 11</w:t>
      </w:r>
      <w:r w:rsidR="00E7112B" w:rsidRPr="002C20CF">
        <w:rPr>
          <w:rFonts w:ascii="Open Sans" w:eastAsia="Open Sans" w:hAnsi="Open Sans" w:cs="Open Sans"/>
        </w:rPr>
        <w:t xml:space="preserve"> years of </w:t>
      </w:r>
      <w:r w:rsidR="00D56BA2" w:rsidRPr="002C20CF">
        <w:rPr>
          <w:rFonts w:ascii="Open Sans" w:eastAsia="Open Sans" w:hAnsi="Open Sans" w:cs="Open Sans"/>
        </w:rPr>
        <w:t>experience managing</w:t>
      </w:r>
      <w:r w:rsidR="00E7112B" w:rsidRPr="002C20CF">
        <w:rPr>
          <w:rFonts w:ascii="Open Sans" w:eastAsia="Open Sans" w:hAnsi="Open Sans" w:cs="Open Sans"/>
        </w:rPr>
        <w:t xml:space="preserve"> a high-quality and</w:t>
      </w:r>
      <w:r w:rsidRPr="002C20CF">
        <w:rPr>
          <w:rFonts w:ascii="Open Sans" w:eastAsia="Open Sans" w:hAnsi="Open Sans" w:cs="Open Sans"/>
        </w:rPr>
        <w:t xml:space="preserve"> fast-paced five-star hotels</w:t>
      </w:r>
      <w:r w:rsidR="00E7112B" w:rsidRPr="002C20CF">
        <w:rPr>
          <w:rFonts w:ascii="Open Sans" w:eastAsia="Open Sans" w:hAnsi="Open Sans" w:cs="Open Sans"/>
        </w:rPr>
        <w:t>. I have ability to train staff to the highes</w:t>
      </w:r>
      <w:r w:rsidRPr="002C20CF">
        <w:rPr>
          <w:rFonts w:ascii="Open Sans" w:eastAsia="Open Sans" w:hAnsi="Open Sans" w:cs="Open Sans"/>
        </w:rPr>
        <w:t>t standards of customer service and</w:t>
      </w:r>
      <w:r w:rsidR="00E7112B" w:rsidRPr="002C20CF">
        <w:rPr>
          <w:rFonts w:ascii="Open Sans" w:eastAsia="Open Sans" w:hAnsi="Open Sans" w:cs="Open Sans"/>
        </w:rPr>
        <w:t xml:space="preserve"> ensuring increased cus</w:t>
      </w:r>
      <w:r w:rsidRPr="002C20CF">
        <w:rPr>
          <w:rFonts w:ascii="Open Sans" w:eastAsia="Open Sans" w:hAnsi="Open Sans" w:cs="Open Sans"/>
        </w:rPr>
        <w:t>tomer satisfaction. M</w:t>
      </w:r>
      <w:r w:rsidR="00E7112B" w:rsidRPr="002C20CF">
        <w:rPr>
          <w:rFonts w:ascii="Open Sans" w:eastAsia="Open Sans" w:hAnsi="Open Sans" w:cs="Open Sans"/>
        </w:rPr>
        <w:t>y skills in team and operational leadership have been finely honed, and I am confident my additional strengths will readily translate to your environment. The chance to offer more insight into my qualifications would be most welcome</w:t>
      </w:r>
      <w:r w:rsidR="00E7112B">
        <w:rPr>
          <w:rFonts w:ascii="Open Sans" w:eastAsia="Open Sans" w:hAnsi="Open Sans" w:cs="Open Sans"/>
          <w:sz w:val="20"/>
        </w:rPr>
        <w:t>.</w:t>
      </w:r>
    </w:p>
    <w:p w:rsidR="009509E4" w:rsidRPr="00A81816" w:rsidRDefault="004800F9" w:rsidP="001B0D43">
      <w:pPr>
        <w:spacing w:before="400" w:after="0" w:line="320" w:lineRule="auto"/>
        <w:rPr>
          <w:rFonts w:ascii="Open Sans" w:hAnsi="Open Sans" w:cs="Calibri"/>
          <w:u w:val="single"/>
        </w:rPr>
      </w:pPr>
      <w:r>
        <w:rPr>
          <w:rFonts w:ascii="Open Sans" w:hAnsi="Open Sans" w:cs="Calibri"/>
          <w:b/>
          <w:u w:val="single"/>
        </w:rPr>
        <w:t xml:space="preserve">Core </w:t>
      </w:r>
      <w:r w:rsidR="009E44FD" w:rsidRPr="00A81816">
        <w:rPr>
          <w:rFonts w:ascii="Open Sans" w:hAnsi="Open Sans" w:cs="Calibri"/>
          <w:b/>
          <w:u w:val="single"/>
        </w:rPr>
        <w:t>Skills</w:t>
      </w:r>
    </w:p>
    <w:p w:rsidR="001B6627" w:rsidRPr="002C20CF" w:rsidRDefault="001B6627" w:rsidP="001B0D43">
      <w:pPr>
        <w:pStyle w:val="ListParagraph"/>
        <w:numPr>
          <w:ilvl w:val="0"/>
          <w:numId w:val="19"/>
        </w:numPr>
        <w:tabs>
          <w:tab w:val="center" w:pos="5437"/>
          <w:tab w:val="left" w:pos="6675"/>
        </w:tabs>
        <w:spacing w:after="0" w:line="240" w:lineRule="auto"/>
        <w:ind w:right="-75"/>
        <w:jc w:val="both"/>
        <w:rPr>
          <w:rFonts w:ascii="Times New Roman" w:hAnsi="Times New Roman" w:cs="Times New Roman"/>
          <w:shd w:val="clear" w:color="auto" w:fill="FFFFFF"/>
        </w:rPr>
      </w:pPr>
      <w:r w:rsidRPr="002C20CF">
        <w:rPr>
          <w:rFonts w:ascii="Times New Roman" w:hAnsi="Times New Roman" w:cs="Times New Roman"/>
          <w:shd w:val="clear" w:color="auto" w:fill="FFFFFF"/>
        </w:rPr>
        <w:t xml:space="preserve">Proven knowledge of food and beverage services, standards in Banquet service </w:t>
      </w:r>
      <w:r w:rsidR="00D56BA2" w:rsidRPr="002C20CF">
        <w:rPr>
          <w:rFonts w:ascii="Times New Roman" w:hAnsi="Times New Roman" w:cs="Times New Roman"/>
          <w:shd w:val="clear" w:color="auto" w:fill="FFFFFF"/>
        </w:rPr>
        <w:t xml:space="preserve">&amp; </w:t>
      </w:r>
      <w:r w:rsidR="00D56BA2">
        <w:rPr>
          <w:rFonts w:ascii="Times New Roman" w:hAnsi="Times New Roman" w:cs="Times New Roman"/>
          <w:shd w:val="clear" w:color="auto" w:fill="FFFFFF"/>
        </w:rPr>
        <w:t>catering</w:t>
      </w:r>
      <w:r w:rsidR="00F564C8">
        <w:rPr>
          <w:rFonts w:ascii="Times New Roman" w:hAnsi="Times New Roman" w:cs="Times New Roman"/>
          <w:shd w:val="clear" w:color="auto" w:fill="FFFFFF"/>
        </w:rPr>
        <w:t>.</w:t>
      </w:r>
    </w:p>
    <w:p w:rsidR="001B6627" w:rsidRPr="002C20CF" w:rsidRDefault="001B6627" w:rsidP="001B0D43">
      <w:pPr>
        <w:pStyle w:val="ListParagraph"/>
        <w:numPr>
          <w:ilvl w:val="0"/>
          <w:numId w:val="19"/>
        </w:numPr>
        <w:tabs>
          <w:tab w:val="center" w:pos="5437"/>
          <w:tab w:val="left" w:pos="6675"/>
        </w:tabs>
        <w:spacing w:after="0" w:line="240" w:lineRule="auto"/>
        <w:ind w:right="-75"/>
        <w:jc w:val="both"/>
        <w:rPr>
          <w:rFonts w:ascii="Times New Roman" w:hAnsi="Times New Roman" w:cs="Times New Roman"/>
          <w:shd w:val="clear" w:color="auto" w:fill="FFFFFF"/>
        </w:rPr>
      </w:pPr>
      <w:r w:rsidRPr="002C20CF">
        <w:rPr>
          <w:rFonts w:ascii="Times New Roman" w:hAnsi="Times New Roman" w:cs="Times New Roman"/>
          <w:shd w:val="clear" w:color="auto" w:fill="FFFFFF"/>
        </w:rPr>
        <w:t>Positive team member player with leadership skills</w:t>
      </w:r>
      <w:r w:rsidR="00F564C8">
        <w:rPr>
          <w:rFonts w:ascii="Times New Roman" w:hAnsi="Times New Roman" w:cs="Times New Roman"/>
          <w:shd w:val="clear" w:color="auto" w:fill="FFFFFF"/>
        </w:rPr>
        <w:t>.</w:t>
      </w:r>
    </w:p>
    <w:p w:rsidR="001B0D43" w:rsidRPr="002C20CF" w:rsidRDefault="001B6627" w:rsidP="001B0D43">
      <w:pPr>
        <w:pStyle w:val="ListParagraph"/>
        <w:numPr>
          <w:ilvl w:val="0"/>
          <w:numId w:val="19"/>
        </w:numPr>
        <w:tabs>
          <w:tab w:val="center" w:pos="5437"/>
          <w:tab w:val="left" w:pos="6675"/>
        </w:tabs>
        <w:spacing w:after="0" w:line="240" w:lineRule="auto"/>
        <w:ind w:right="-75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2C20CF">
        <w:rPr>
          <w:rFonts w:ascii="Times New Roman" w:hAnsi="Times New Roman" w:cs="Times New Roman"/>
          <w:shd w:val="clear" w:color="auto" w:fill="FFFFFF"/>
        </w:rPr>
        <w:t>Both back and front office service knowledge</w:t>
      </w:r>
      <w:r w:rsidRPr="002C20CF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:rsidR="009509E4" w:rsidRPr="001B0D43" w:rsidRDefault="00CB1508" w:rsidP="001B0D43">
      <w:pPr>
        <w:tabs>
          <w:tab w:val="center" w:pos="5437"/>
          <w:tab w:val="left" w:pos="6675"/>
        </w:tabs>
        <w:spacing w:after="0" w:line="240" w:lineRule="auto"/>
        <w:ind w:right="-75"/>
        <w:jc w:val="both"/>
        <w:rPr>
          <w:rFonts w:ascii="Times New Roman" w:hAnsi="Times New Roman" w:cs="Times New Roman"/>
          <w:shd w:val="clear" w:color="auto" w:fill="FFFFFF"/>
        </w:rPr>
      </w:pPr>
      <w:r w:rsidRPr="001B0D43">
        <w:rPr>
          <w:rFonts w:ascii="Open Sans" w:hAnsi="Open Sans" w:cs="Calibri"/>
          <w:b/>
          <w:sz w:val="20"/>
          <w:szCs w:val="20"/>
          <w:u w:val="single"/>
        </w:rPr>
        <w:t>Technical Skills</w:t>
      </w:r>
    </w:p>
    <w:p w:rsidR="00E7112B" w:rsidRDefault="001B6627" w:rsidP="00E7112B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 w:rsidRPr="001B0D43">
        <w:rPr>
          <w:shd w:val="clear" w:color="auto" w:fill="FFFFFF"/>
        </w:rPr>
        <w:t>HACCP</w:t>
      </w:r>
    </w:p>
    <w:p w:rsidR="00E7112B" w:rsidRDefault="001B6627" w:rsidP="00E7112B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 w:rsidRPr="001B0D43">
        <w:rPr>
          <w:shd w:val="clear" w:color="auto" w:fill="FFFFFF"/>
        </w:rPr>
        <w:t>Communication</w:t>
      </w:r>
    </w:p>
    <w:p w:rsidR="00E7112B" w:rsidRDefault="001B6627" w:rsidP="00E7112B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 w:rsidRPr="001B0D43">
        <w:rPr>
          <w:shd w:val="clear" w:color="auto" w:fill="FFFFFF"/>
        </w:rPr>
        <w:t>Leadership</w:t>
      </w:r>
    </w:p>
    <w:p w:rsidR="00E7112B" w:rsidRDefault="001B6627" w:rsidP="00E7112B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 w:rsidRPr="001B0D43">
        <w:rPr>
          <w:shd w:val="clear" w:color="auto" w:fill="FFFFFF"/>
        </w:rPr>
        <w:t>Civil soft system</w:t>
      </w:r>
    </w:p>
    <w:p w:rsidR="00E7112B" w:rsidRDefault="001B6627" w:rsidP="00E7112B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 w:rsidRPr="001B0D43">
        <w:rPr>
          <w:shd w:val="clear" w:color="auto" w:fill="FFFFFF"/>
        </w:rPr>
        <w:t>Inventory</w:t>
      </w:r>
    </w:p>
    <w:p w:rsidR="00E7112B" w:rsidRDefault="001B6627" w:rsidP="00E7112B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 w:rsidRPr="001B0D43">
        <w:rPr>
          <w:shd w:val="clear" w:color="auto" w:fill="FFFFFF"/>
        </w:rPr>
        <w:t>Microsoft word</w:t>
      </w:r>
    </w:p>
    <w:p w:rsidR="00E7112B" w:rsidRDefault="001B6627" w:rsidP="00E7112B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 w:rsidRPr="001B0D43">
        <w:rPr>
          <w:shd w:val="clear" w:color="auto" w:fill="FFFFFF"/>
        </w:rPr>
        <w:t xml:space="preserve">Microsoft </w:t>
      </w:r>
      <w:r w:rsidR="000770C3" w:rsidRPr="001B0D43">
        <w:rPr>
          <w:shd w:val="clear" w:color="auto" w:fill="FFFFFF"/>
        </w:rPr>
        <w:t>Excel</w:t>
      </w:r>
    </w:p>
    <w:p w:rsidR="00E7112B" w:rsidRDefault="000770C3" w:rsidP="00E7112B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 w:rsidRPr="001B0D43">
        <w:rPr>
          <w:shd w:val="clear" w:color="auto" w:fill="FFFFFF"/>
        </w:rPr>
        <w:t>Food</w:t>
      </w:r>
      <w:r w:rsidR="001B6627" w:rsidRPr="001B0D43">
        <w:rPr>
          <w:shd w:val="clear" w:color="auto" w:fill="FFFFFF"/>
        </w:rPr>
        <w:t xml:space="preserve"> safety</w:t>
      </w:r>
    </w:p>
    <w:p w:rsidR="00E7112B" w:rsidRDefault="001B6627" w:rsidP="00E7112B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 w:rsidRPr="001B0D43">
        <w:rPr>
          <w:shd w:val="clear" w:color="auto" w:fill="FFFFFF"/>
        </w:rPr>
        <w:t>Hygiene</w:t>
      </w:r>
    </w:p>
    <w:p w:rsidR="00E7112B" w:rsidRDefault="001B6627" w:rsidP="00E7112B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 w:rsidRPr="001B0D43">
        <w:rPr>
          <w:shd w:val="clear" w:color="auto" w:fill="FFFFFF"/>
        </w:rPr>
        <w:t>FBM System</w:t>
      </w:r>
    </w:p>
    <w:p w:rsidR="00E7112B" w:rsidRDefault="000770C3" w:rsidP="00E7112B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 w:rsidRPr="001B0D43">
        <w:rPr>
          <w:shd w:val="clear" w:color="auto" w:fill="FFFFFF"/>
        </w:rPr>
        <w:t>Banquet,</w:t>
      </w:r>
    </w:p>
    <w:p w:rsidR="007D71CD" w:rsidRPr="001B0D43" w:rsidRDefault="000770C3" w:rsidP="00E7112B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 w:rsidRPr="001B0D43">
        <w:rPr>
          <w:shd w:val="clear" w:color="auto" w:fill="FFFFFF"/>
        </w:rPr>
        <w:t>Java System.</w:t>
      </w:r>
    </w:p>
    <w:p w:rsidR="00D510A5" w:rsidRPr="00D510A5" w:rsidRDefault="009F3F7F" w:rsidP="00D510A5">
      <w:pPr>
        <w:pBdr>
          <w:bottom w:val="threeDEmboss" w:sz="12" w:space="1" w:color="2E74B5" w:themeColor="accent1" w:themeShade="BF"/>
          <w:between w:val="thickThinSmallGap" w:sz="24" w:space="1" w:color="1F3864" w:themeColor="accent5" w:themeShade="80"/>
          <w:bar w:val="thickThinSmallGap" w:sz="24" w:color="1F3864" w:themeColor="accent5" w:themeShade="80"/>
        </w:pBdr>
        <w:shd w:val="clear" w:color="auto" w:fill="E2EFD9" w:themeFill="accent6" w:themeFillTint="33"/>
        <w:spacing w:after="0" w:line="240" w:lineRule="auto"/>
        <w:contextualSpacing/>
        <w:rPr>
          <w:rFonts w:ascii="Open Sans" w:hAnsi="Open Sans" w:cs="Calibri"/>
          <w:b/>
        </w:rPr>
      </w:pPr>
      <w:r w:rsidRPr="00B3647F">
        <w:rPr>
          <w:rFonts w:ascii="Open Sans" w:hAnsi="Open Sans" w:cs="Calibri"/>
          <w:b/>
        </w:rPr>
        <w:sym w:font="Wingdings" w:char="F0DC"/>
      </w:r>
      <w:r w:rsidRPr="00B3647F">
        <w:rPr>
          <w:rFonts w:ascii="Open Sans" w:hAnsi="Open Sans" w:cs="Calibri"/>
          <w:b/>
        </w:rPr>
        <w:t xml:space="preserve"> </w:t>
      </w:r>
      <w:r w:rsidR="007D71CD" w:rsidRPr="00B3647F">
        <w:rPr>
          <w:rFonts w:ascii="Open Sans" w:hAnsi="Open Sans" w:cs="Calibri"/>
          <w:b/>
        </w:rPr>
        <w:t>Professional Experience</w:t>
      </w:r>
    </w:p>
    <w:p w:rsidR="0059790F" w:rsidRPr="002C20CF" w:rsidRDefault="00EC123C" w:rsidP="000770C3">
      <w:pPr>
        <w:spacing w:after="0" w:line="240" w:lineRule="auto"/>
        <w:ind w:right="-75"/>
        <w:jc w:val="both"/>
        <w:rPr>
          <w:rFonts w:ascii="Times New Roman" w:eastAsia="Times New Roman" w:hAnsi="Times New Roman" w:cs="Times New Roman"/>
          <w:bCs/>
          <w:shd w:val="clear" w:color="auto" w:fill="FFFFFF"/>
        </w:rPr>
      </w:pPr>
      <w:r w:rsidRPr="002C20CF">
        <w:rPr>
          <w:rFonts w:ascii="Open Sans" w:hAnsi="Open Sans" w:cs="Calibri"/>
          <w:b/>
        </w:rPr>
        <w:t xml:space="preserve"> </w:t>
      </w:r>
      <w:r w:rsidR="000770C3" w:rsidRPr="002C20CF">
        <w:rPr>
          <w:rFonts w:ascii="Times New Roman" w:eastAsia="Times New Roman" w:hAnsi="Times New Roman" w:cs="Times New Roman"/>
          <w:b/>
          <w:shd w:val="clear" w:color="auto" w:fill="FFFFFF"/>
        </w:rPr>
        <w:t xml:space="preserve">Chief Steward –Pre-Opening    </w:t>
      </w:r>
      <w:r w:rsidR="000770C3" w:rsidRPr="002C20CF">
        <w:rPr>
          <w:rFonts w:ascii="Times New Roman" w:eastAsia="Times New Roman" w:hAnsi="Times New Roman" w:cs="Times New Roman"/>
          <w:b/>
          <w:shd w:val="clear" w:color="auto" w:fill="FFFFFF"/>
        </w:rPr>
        <w:tab/>
      </w:r>
      <w:r w:rsidR="000770C3" w:rsidRPr="002C20CF">
        <w:rPr>
          <w:rFonts w:ascii="Times New Roman" w:eastAsia="Times New Roman" w:hAnsi="Times New Roman" w:cs="Times New Roman"/>
          <w:bCs/>
          <w:shd w:val="clear" w:color="auto" w:fill="FFFFFF"/>
        </w:rPr>
        <w:t xml:space="preserve"> </w:t>
      </w:r>
      <w:r w:rsidR="000770C3" w:rsidRPr="002C20CF">
        <w:rPr>
          <w:rFonts w:ascii="Times New Roman" w:eastAsia="Times New Roman" w:hAnsi="Times New Roman" w:cs="Times New Roman"/>
          <w:b/>
          <w:bCs/>
          <w:shd w:val="clear" w:color="auto" w:fill="FFFFFF"/>
        </w:rPr>
        <w:t>Crown Plaza Jeddah Al-salaam          Nov 2020 To Date</w:t>
      </w:r>
    </w:p>
    <w:p w:rsidR="00984E84" w:rsidRPr="002C20CF" w:rsidRDefault="00EC123C" w:rsidP="000D1F99">
      <w:pPr>
        <w:spacing w:before="100" w:after="0" w:line="240" w:lineRule="auto"/>
        <w:contextualSpacing/>
        <w:rPr>
          <w:rFonts w:ascii="Open Sans" w:hAnsi="Open Sans" w:cs="Calibri"/>
          <w:b/>
          <w:i/>
        </w:rPr>
      </w:pPr>
      <w:r w:rsidRPr="002C20CF">
        <w:rPr>
          <w:rFonts w:ascii="Open Sans" w:hAnsi="Open Sans" w:cs="Calibri"/>
          <w:b/>
          <w:i/>
        </w:rPr>
        <w:t>Core Accomplishments:</w:t>
      </w:r>
    </w:p>
    <w:p w:rsidR="000770C3" w:rsidRPr="00281F2F" w:rsidRDefault="000770C3" w:rsidP="001B0D43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</w:pPr>
      <w:r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  <w:t>Supervising</w:t>
      </w:r>
      <w:r w:rsidRPr="00281F2F"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  <w:t xml:space="preserve"> all the stewards in their different work locations.</w:t>
      </w:r>
    </w:p>
    <w:p w:rsidR="000770C3" w:rsidRPr="003F2C27" w:rsidRDefault="000770C3" w:rsidP="001B0D43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</w:pPr>
      <w:r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  <w:t>Controlling</w:t>
      </w:r>
      <w:r w:rsidRPr="003F2C27"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  <w:t xml:space="preserve"> quality levels of products and services, operation</w:t>
      </w:r>
      <w:r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  <w:t>al</w:t>
      </w:r>
      <w:r w:rsidRPr="003F2C27"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  <w:t xml:space="preserve"> cost, sanitation, clean</w:t>
      </w:r>
      <w:r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  <w:t xml:space="preserve">liness and </w:t>
      </w:r>
      <w:r w:rsidR="00D56BA2"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  <w:t>hygiene.</w:t>
      </w:r>
    </w:p>
    <w:p w:rsidR="000770C3" w:rsidRPr="003F2C27" w:rsidRDefault="000770C3" w:rsidP="001B0D43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</w:pPr>
      <w:r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  <w:t xml:space="preserve">Conducting on </w:t>
      </w:r>
      <w:r w:rsidRPr="003F2C27"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  <w:t>job training se</w:t>
      </w:r>
      <w:r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  <w:t>ssions for junior stewards.</w:t>
      </w:r>
    </w:p>
    <w:p w:rsidR="000770C3" w:rsidRPr="003F2C27" w:rsidRDefault="000770C3" w:rsidP="001B0D43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</w:pPr>
      <w:r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  <w:t>Assisting</w:t>
      </w:r>
      <w:r w:rsidRPr="003F2C27"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  <w:t xml:space="preserve"> in maintaining the Kitchen cleaning checklist and takes corrective action/s as required.</w:t>
      </w:r>
    </w:p>
    <w:p w:rsidR="000770C3" w:rsidRPr="001F2A09" w:rsidRDefault="000770C3" w:rsidP="001B0D43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</w:pPr>
      <w:r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  <w:t>Assisting</w:t>
      </w:r>
      <w:r w:rsidRPr="003F2C27"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  <w:t xml:space="preserve"> in maintaining administrative records including but not limited to Attendance records, Duty Rosters, Health and Hygiene Inspection Records, etc.</w:t>
      </w:r>
    </w:p>
    <w:p w:rsidR="000770C3" w:rsidRPr="003F2C27" w:rsidRDefault="000770C3" w:rsidP="001B0D43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</w:pPr>
      <w:r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  <w:t>Controlling</w:t>
      </w:r>
      <w:r w:rsidRPr="003F2C27"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  <w:t xml:space="preserve"> quarterly inventory of Standard Operating Equipment with all the Outlet Managers and Chef De Cuisines (or designates)</w:t>
      </w:r>
    </w:p>
    <w:p w:rsidR="000770C3" w:rsidRPr="001F2A09" w:rsidRDefault="000770C3" w:rsidP="001B0D43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</w:pPr>
      <w:r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  <w:t>Scheduling</w:t>
      </w:r>
      <w:r w:rsidRPr="003F2C27"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  <w:t xml:space="preserve"> colleagues in accordance with varying business lev</w:t>
      </w:r>
      <w:r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  <w:t xml:space="preserve">els in order to put the labour </w:t>
      </w:r>
      <w:r w:rsidRPr="003F2C27"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  <w:t>cost in line with the</w:t>
      </w:r>
      <w:r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  <w:t xml:space="preserve"> business trends and to maximizing</w:t>
      </w:r>
      <w:r w:rsidRPr="003F2C27"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  <w:t xml:space="preserve"> productivity.</w:t>
      </w:r>
    </w:p>
    <w:p w:rsidR="000770C3" w:rsidRPr="003F2C27" w:rsidRDefault="000770C3" w:rsidP="001B0D43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</w:pPr>
      <w:r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  <w:t>Monitoring and controlling</w:t>
      </w:r>
      <w:r w:rsidRPr="003F2C27"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  <w:t xml:space="preserve"> breakages and losses of all operating equipment.</w:t>
      </w:r>
    </w:p>
    <w:p w:rsidR="000770C3" w:rsidRPr="00281F2F" w:rsidRDefault="000770C3" w:rsidP="001B0D43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</w:pPr>
      <w:r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  <w:t>Selecting and recruiting</w:t>
      </w:r>
      <w:r w:rsidRPr="003F2C27">
        <w:rPr>
          <w:rFonts w:ascii="Georgia" w:eastAsia="Times New Roman" w:hAnsi="Georgia" w:cs="Times New Roman"/>
          <w:color w:val="000000"/>
          <w:sz w:val="21"/>
          <w:szCs w:val="21"/>
          <w:lang w:val="en-GB" w:eastAsia="en-GB"/>
        </w:rPr>
        <w:t xml:space="preserve"> suitable colleagues for the Stewarding Department.</w:t>
      </w:r>
    </w:p>
    <w:p w:rsidR="00E92EFE" w:rsidRPr="002C20CF" w:rsidRDefault="000770C3" w:rsidP="000770C3">
      <w:pPr>
        <w:pBdr>
          <w:bottom w:val="dashSmallGap" w:sz="4" w:space="0" w:color="auto"/>
        </w:pBdr>
        <w:tabs>
          <w:tab w:val="right" w:pos="10620"/>
        </w:tabs>
        <w:spacing w:after="0" w:line="240" w:lineRule="auto"/>
        <w:contextualSpacing/>
        <w:rPr>
          <w:rFonts w:ascii="Open Sans" w:hAnsi="Open Sans" w:cs="Calibri"/>
          <w:b/>
        </w:rPr>
      </w:pPr>
      <w:r w:rsidRPr="002C20CF">
        <w:rPr>
          <w:rFonts w:ascii="Times New Roman" w:eastAsia="Times New Roman" w:hAnsi="Times New Roman" w:cs="Times New Roman"/>
          <w:b/>
          <w:shd w:val="clear" w:color="auto" w:fill="FFFFFF"/>
        </w:rPr>
        <w:t xml:space="preserve">Chief Steward              Sinjar Mountains Food C.                                                  Nov 2019-May 2020  </w:t>
      </w:r>
    </w:p>
    <w:p w:rsidR="00496D6A" w:rsidRDefault="00E92EFE" w:rsidP="00984E84">
      <w:pPr>
        <w:spacing w:before="100" w:after="0" w:line="240" w:lineRule="auto"/>
        <w:contextualSpacing/>
        <w:rPr>
          <w:rFonts w:ascii="Open Sans" w:hAnsi="Open Sans" w:cs="Calibri"/>
          <w:b/>
          <w:i/>
          <w:sz w:val="20"/>
          <w:szCs w:val="20"/>
        </w:rPr>
      </w:pPr>
      <w:r w:rsidRPr="000770C3">
        <w:rPr>
          <w:rFonts w:ascii="Open Sans" w:hAnsi="Open Sans" w:cs="Calibri"/>
          <w:b/>
          <w:i/>
          <w:sz w:val="20"/>
          <w:szCs w:val="20"/>
        </w:rPr>
        <w:t>Core Accomplishments:</w:t>
      </w:r>
    </w:p>
    <w:p w:rsidR="000770C3" w:rsidRPr="00A21D57" w:rsidRDefault="000770C3" w:rsidP="001B0D43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21D57">
        <w:rPr>
          <w:rFonts w:ascii="Times New Roman" w:hAnsi="Times New Roman" w:cs="Times New Roman"/>
          <w:sz w:val="24"/>
          <w:szCs w:val="24"/>
          <w:shd w:val="clear" w:color="auto" w:fill="FFFFFF"/>
        </w:rPr>
        <w:t>Enforcing proper cleaning routines for service ware, equipment, floors, etc.</w:t>
      </w:r>
    </w:p>
    <w:p w:rsidR="000770C3" w:rsidRPr="00A21D57" w:rsidRDefault="000770C3" w:rsidP="001B0D43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A21D57">
        <w:rPr>
          <w:rFonts w:ascii="Times New Roman" w:hAnsi="Times New Roman" w:cs="Times New Roman"/>
          <w:shd w:val="clear" w:color="auto" w:fill="FFFFFF"/>
        </w:rPr>
        <w:t>Supervising the sanitation, cleanliness, hygiene as well as the quality level of product and services.</w:t>
      </w:r>
    </w:p>
    <w:p w:rsidR="000770C3" w:rsidRPr="00A21D57" w:rsidRDefault="000770C3" w:rsidP="001B0D43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A21D57">
        <w:rPr>
          <w:rFonts w:ascii="Times New Roman" w:hAnsi="Times New Roman" w:cs="Times New Roman"/>
          <w:shd w:val="clear" w:color="auto" w:fill="FFFFFF"/>
        </w:rPr>
        <w:t>Ensuring the maintenance of Back of House areas with high cleanliness standards as well as proper follow-up of cleaning schedules.</w:t>
      </w:r>
    </w:p>
    <w:p w:rsidR="000770C3" w:rsidRPr="00A21D57" w:rsidRDefault="000770C3" w:rsidP="001B0D43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A21D57">
        <w:rPr>
          <w:rFonts w:ascii="Times New Roman" w:hAnsi="Times New Roman" w:cs="Times New Roman"/>
          <w:shd w:val="clear" w:color="auto" w:fill="FFFFFF"/>
        </w:rPr>
        <w:t>Clinching Stewarding staffs have supplies, equipment, tools, and uniforms necessary to do their jobs.</w:t>
      </w:r>
    </w:p>
    <w:p w:rsidR="000770C3" w:rsidRPr="00A21D57" w:rsidRDefault="000770C3" w:rsidP="001B0D43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A21D57">
        <w:rPr>
          <w:rFonts w:ascii="Times New Roman" w:hAnsi="Times New Roman" w:cs="Times New Roman"/>
          <w:shd w:val="clear" w:color="auto" w:fill="FFFFFF"/>
        </w:rPr>
        <w:t xml:space="preserve">Preparing monthly reports on shortages, equipment and requisition replacements as required while respecting budget. </w:t>
      </w:r>
    </w:p>
    <w:p w:rsidR="000770C3" w:rsidRPr="00A21D57" w:rsidRDefault="000770C3" w:rsidP="001B0D43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A21D57">
        <w:rPr>
          <w:rFonts w:ascii="Times New Roman" w:hAnsi="Times New Roman" w:cs="Times New Roman"/>
          <w:shd w:val="clear" w:color="auto" w:fill="FFFFFF"/>
        </w:rPr>
        <w:t>Making sure disciplinary procedures and documentations are completed according to Standard Operating Procedures.</w:t>
      </w:r>
    </w:p>
    <w:p w:rsidR="000770C3" w:rsidRPr="00A21D57" w:rsidRDefault="000770C3" w:rsidP="001B0D43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A21D57">
        <w:rPr>
          <w:rFonts w:ascii="Times New Roman" w:hAnsi="Times New Roman" w:cs="Times New Roman"/>
          <w:shd w:val="clear" w:color="auto" w:fill="FFFFFF"/>
        </w:rPr>
        <w:t>Supervising, employee’s ability to follow loss prevention policies to prevent accidents, hence, controls costs.</w:t>
      </w:r>
    </w:p>
    <w:p w:rsidR="000770C3" w:rsidRPr="00A21D57" w:rsidRDefault="000770C3" w:rsidP="001B0D43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A21D57">
        <w:rPr>
          <w:rFonts w:ascii="Times New Roman" w:hAnsi="Times New Roman" w:cs="Times New Roman"/>
          <w:shd w:val="clear" w:color="auto" w:fill="FFFFFF"/>
        </w:rPr>
        <w:t>Reporting to the Exec Chef/F&amp;B Manager/Director with updates on up-coming events and working activities.</w:t>
      </w:r>
    </w:p>
    <w:p w:rsidR="00E92EFE" w:rsidRPr="001B0D43" w:rsidRDefault="000770C3" w:rsidP="001B0D43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A21D57">
        <w:rPr>
          <w:rFonts w:ascii="Times New Roman" w:hAnsi="Times New Roman" w:cs="Times New Roman"/>
          <w:shd w:val="clear" w:color="auto" w:fill="FFFFFF"/>
        </w:rPr>
        <w:t>Managing Purchasing &amp; Stock Control in together with the Executive Chef</w:t>
      </w:r>
      <w:r w:rsidR="001B0D43">
        <w:rPr>
          <w:rFonts w:ascii="Times New Roman" w:hAnsi="Times New Roman" w:cs="Times New Roman"/>
          <w:shd w:val="clear" w:color="auto" w:fill="FFFFFF"/>
        </w:rPr>
        <w:t>/F&amp;B Manager/Purchasing Manager</w:t>
      </w:r>
    </w:p>
    <w:p w:rsidR="00E92EFE" w:rsidRPr="00C072EC" w:rsidRDefault="00C072EC" w:rsidP="00C072EC">
      <w:pPr>
        <w:pBdr>
          <w:bottom w:val="dashSmallGap" w:sz="4" w:space="1" w:color="auto"/>
        </w:pBdr>
        <w:tabs>
          <w:tab w:val="right" w:pos="10620"/>
        </w:tabs>
        <w:spacing w:after="0" w:line="240" w:lineRule="auto"/>
        <w:contextualSpacing/>
        <w:rPr>
          <w:rFonts w:ascii="Open Sans" w:hAnsi="Open Sans" w:cs="Calibri"/>
          <w:b/>
          <w:color w:val="2F5496" w:themeColor="accent5" w:themeShade="BF"/>
          <w:sz w:val="20"/>
          <w:szCs w:val="20"/>
        </w:rPr>
      </w:pPr>
      <w:r w:rsidRPr="00A21D5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lastRenderedPageBreak/>
        <w:t>Assistant Chief Steward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    </w:t>
      </w:r>
      <w:r w:rsidRPr="00A21D5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Crowne </w:t>
      </w:r>
      <w:r w:rsidR="00E7112B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 </w:t>
      </w:r>
      <w:r w:rsidRPr="00A21D5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Plaza, Jeddah Kingdom of Saudi Arabia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                Nov.</w:t>
      </w:r>
      <w:r w:rsidRPr="00A21D5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201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1</w:t>
      </w:r>
      <w:r w:rsidRPr="00A21D5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–</w:t>
      </w:r>
      <w:r w:rsidRPr="00A21D5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Sept 2019</w:t>
      </w:r>
    </w:p>
    <w:p w:rsidR="00C072EC" w:rsidRDefault="00E92EFE" w:rsidP="00C072EC">
      <w:pPr>
        <w:spacing w:before="100" w:after="0" w:line="240" w:lineRule="auto"/>
        <w:contextualSpacing/>
        <w:rPr>
          <w:rFonts w:ascii="Open Sans" w:hAnsi="Open Sans" w:cs="Calibri"/>
          <w:b/>
          <w:i/>
          <w:sz w:val="20"/>
          <w:szCs w:val="20"/>
        </w:rPr>
      </w:pPr>
      <w:r w:rsidRPr="00A81816">
        <w:rPr>
          <w:rFonts w:ascii="Open Sans" w:hAnsi="Open Sans" w:cs="Calibri"/>
          <w:b/>
          <w:i/>
          <w:sz w:val="20"/>
          <w:szCs w:val="20"/>
        </w:rPr>
        <w:t>Core Accomplishments:</w:t>
      </w:r>
    </w:p>
    <w:p w:rsidR="00C072EC" w:rsidRPr="00A21D57" w:rsidRDefault="00C072EC" w:rsidP="001B0D4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A21D57">
        <w:rPr>
          <w:rFonts w:ascii="Times New Roman" w:hAnsi="Times New Roman" w:cs="Times New Roman"/>
          <w:shd w:val="clear" w:color="auto" w:fill="FFFFFF"/>
        </w:rPr>
        <w:t xml:space="preserve">Enforced 97% </w:t>
      </w:r>
      <w:r>
        <w:rPr>
          <w:rFonts w:ascii="Times New Roman" w:hAnsi="Times New Roman" w:cs="Times New Roman"/>
          <w:shd w:val="clear" w:color="auto" w:fill="FFFFFF"/>
        </w:rPr>
        <w:t xml:space="preserve">accuracy in </w:t>
      </w:r>
      <w:r w:rsidRPr="00A21D57">
        <w:rPr>
          <w:rFonts w:ascii="Times New Roman" w:hAnsi="Times New Roman" w:cs="Times New Roman"/>
          <w:shd w:val="clear" w:color="auto" w:fill="FFFFFF"/>
        </w:rPr>
        <w:t>proper use and cleaning of all dish room machiner</w:t>
      </w:r>
      <w:r>
        <w:rPr>
          <w:rFonts w:ascii="Times New Roman" w:hAnsi="Times New Roman" w:cs="Times New Roman"/>
          <w:shd w:val="clear" w:color="auto" w:fill="FFFFFF"/>
        </w:rPr>
        <w:t>y</w:t>
      </w:r>
      <w:r w:rsidRPr="00A21D57">
        <w:rPr>
          <w:rFonts w:ascii="Times New Roman" w:hAnsi="Times New Roman" w:cs="Times New Roman"/>
          <w:shd w:val="clear" w:color="auto" w:fill="FFFFFF"/>
        </w:rPr>
        <w:t>.</w:t>
      </w:r>
    </w:p>
    <w:p w:rsidR="00C072EC" w:rsidRPr="00A21D57" w:rsidRDefault="00C072EC" w:rsidP="001B0D4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A21D57">
        <w:rPr>
          <w:rFonts w:ascii="Times New Roman" w:hAnsi="Times New Roman" w:cs="Times New Roman"/>
          <w:shd w:val="clear" w:color="auto" w:fill="FFFFFF"/>
        </w:rPr>
        <w:t>Daily supervised all food holding and transport equipment, assuring a perfect 100% working order.</w:t>
      </w:r>
    </w:p>
    <w:p w:rsidR="00C072EC" w:rsidRPr="00A21D57" w:rsidRDefault="00C072EC" w:rsidP="001B0D4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A21D57">
        <w:rPr>
          <w:rFonts w:ascii="Times New Roman" w:hAnsi="Times New Roman" w:cs="Times New Roman"/>
          <w:shd w:val="clear" w:color="auto" w:fill="FFFFFF"/>
        </w:rPr>
        <w:t>Maintained the HACCP rules in the workplace with a score of above 95%.</w:t>
      </w:r>
    </w:p>
    <w:p w:rsidR="00C072EC" w:rsidRPr="00D86E33" w:rsidRDefault="00C072EC" w:rsidP="001B0D4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Followed up </w:t>
      </w:r>
      <w:r w:rsidRPr="00583CF4">
        <w:rPr>
          <w:rFonts w:ascii="Times New Roman" w:hAnsi="Times New Roman" w:cs="Times New Roman"/>
          <w:shd w:val="clear" w:color="auto" w:fill="FFFFFF"/>
        </w:rPr>
        <w:t>exempt and nonexempt monthly attendance, processed</w:t>
      </w:r>
      <w:r>
        <w:rPr>
          <w:rFonts w:ascii="Times New Roman" w:hAnsi="Times New Roman" w:cs="Times New Roman"/>
          <w:shd w:val="clear" w:color="auto" w:fill="FFFFFF"/>
        </w:rPr>
        <w:t xml:space="preserve"> and submitted </w:t>
      </w:r>
      <w:r w:rsidRPr="00583CF4">
        <w:rPr>
          <w:rFonts w:ascii="Times New Roman" w:hAnsi="Times New Roman" w:cs="Times New Roman"/>
          <w:shd w:val="clear" w:color="auto" w:fill="FFFFFF"/>
        </w:rPr>
        <w:t>payroll HR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583CF4">
        <w:rPr>
          <w:rFonts w:ascii="Times New Roman" w:hAnsi="Times New Roman" w:cs="Times New Roman"/>
          <w:shd w:val="clear" w:color="auto" w:fill="FFFFFF"/>
        </w:rPr>
        <w:t>D</w:t>
      </w:r>
      <w:r>
        <w:rPr>
          <w:rFonts w:ascii="Times New Roman" w:hAnsi="Times New Roman" w:cs="Times New Roman"/>
          <w:shd w:val="clear" w:color="auto" w:fill="FFFFFF"/>
        </w:rPr>
        <w:t>epartment</w:t>
      </w:r>
      <w:r w:rsidRPr="00583CF4">
        <w:rPr>
          <w:rFonts w:ascii="Times New Roman" w:hAnsi="Times New Roman" w:cs="Times New Roman"/>
          <w:shd w:val="clear" w:color="auto" w:fill="FFFFFF"/>
        </w:rPr>
        <w:t>.</w:t>
      </w:r>
    </w:p>
    <w:p w:rsidR="00C072EC" w:rsidRPr="00D86E33" w:rsidRDefault="00C072EC" w:rsidP="001B0D4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A21D57">
        <w:rPr>
          <w:rFonts w:ascii="Times New Roman" w:hAnsi="Times New Roman" w:cs="Times New Roman"/>
          <w:shd w:val="clear" w:color="auto" w:fill="FFFFFF"/>
        </w:rPr>
        <w:t>Sen</w:t>
      </w:r>
      <w:r>
        <w:rPr>
          <w:rFonts w:ascii="Times New Roman" w:hAnsi="Times New Roman" w:cs="Times New Roman"/>
          <w:shd w:val="clear" w:color="auto" w:fill="FFFFFF"/>
        </w:rPr>
        <w:t>t</w:t>
      </w:r>
      <w:r w:rsidRPr="00A21D57">
        <w:rPr>
          <w:rFonts w:ascii="Times New Roman" w:hAnsi="Times New Roman" w:cs="Times New Roman"/>
          <w:shd w:val="clear" w:color="auto" w:fill="FFFFFF"/>
        </w:rPr>
        <w:t xml:space="preserve"> work order request to the engineering department as per all entire F&amp;B area /equipment’s maintenance required.</w:t>
      </w:r>
    </w:p>
    <w:p w:rsidR="00C072EC" w:rsidRPr="00A21D57" w:rsidRDefault="00C072EC" w:rsidP="001B0D4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A21D57">
        <w:rPr>
          <w:rFonts w:ascii="Times New Roman" w:hAnsi="Times New Roman" w:cs="Times New Roman"/>
          <w:shd w:val="clear" w:color="auto" w:fill="FFFFFF"/>
        </w:rPr>
        <w:t>Coordinated with all outlet managers regarding store requisitions &amp; up-coming events requirement/ equipment as well as casual request purpose.</w:t>
      </w:r>
    </w:p>
    <w:p w:rsidR="00C072EC" w:rsidRPr="00A21D57" w:rsidRDefault="00C072EC" w:rsidP="001B0D4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A21D57">
        <w:rPr>
          <w:rFonts w:ascii="Times New Roman" w:hAnsi="Times New Roman" w:cs="Times New Roman"/>
          <w:shd w:val="clear" w:color="auto" w:fill="FFFFFF"/>
        </w:rPr>
        <w:t>Managed 75% of daily departmental Operations.</w:t>
      </w:r>
    </w:p>
    <w:p w:rsidR="00C072EC" w:rsidRDefault="006B7751" w:rsidP="001B0D4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Pioneered</w:t>
      </w:r>
      <w:r w:rsidR="00C072EC" w:rsidRPr="00A21D57">
        <w:rPr>
          <w:rFonts w:ascii="Times New Roman" w:hAnsi="Times New Roman" w:cs="Times New Roman"/>
          <w:shd w:val="clear" w:color="auto" w:fill="FFFFFF"/>
        </w:rPr>
        <w:t xml:space="preserve"> departmental trainings</w:t>
      </w:r>
      <w:r w:rsidR="00C072EC">
        <w:rPr>
          <w:rFonts w:ascii="Times New Roman" w:hAnsi="Times New Roman" w:cs="Times New Roman"/>
          <w:shd w:val="clear" w:color="auto" w:fill="FFFFFF"/>
        </w:rPr>
        <w:t xml:space="preserve"> for all junior stewards vis</w:t>
      </w:r>
      <w:r w:rsidR="00C072EC" w:rsidRPr="00A21D57">
        <w:rPr>
          <w:rFonts w:ascii="Times New Roman" w:hAnsi="Times New Roman" w:cs="Times New Roman"/>
          <w:shd w:val="clear" w:color="auto" w:fill="FFFFFF"/>
        </w:rPr>
        <w:t>-a-vis kitchen products, hygiene, safety, maintaining, arranging &amp; cleaning chemicals.</w:t>
      </w:r>
    </w:p>
    <w:p w:rsidR="00C072EC" w:rsidRPr="00C072EC" w:rsidRDefault="00C072EC" w:rsidP="00C072EC">
      <w:pPr>
        <w:pStyle w:val="ListParagraph"/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</w:p>
    <w:p w:rsidR="00C072EC" w:rsidRPr="002F35BC" w:rsidRDefault="00C072EC" w:rsidP="00C072EC">
      <w:pPr>
        <w:spacing w:after="0" w:line="240" w:lineRule="auto"/>
        <w:ind w:right="-75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Open Sans" w:hAnsi="Open Sans" w:cs="Calibri"/>
          <w:b/>
          <w:sz w:val="20"/>
          <w:szCs w:val="20"/>
        </w:rPr>
        <w:t xml:space="preserve">   </w:t>
      </w:r>
      <w:r w:rsidRPr="000B1D6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ab/>
      </w:r>
      <w:r w:rsidRPr="000B1D6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ab/>
        <w:t xml:space="preserve"> </w:t>
      </w:r>
      <w:r w:rsidRPr="000B1D6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</w:p>
    <w:p w:rsidR="00C072EC" w:rsidRPr="008E73F4" w:rsidRDefault="00C072EC" w:rsidP="008E73F4">
      <w:pPr>
        <w:pBdr>
          <w:bottom w:val="dashSmallGap" w:sz="4" w:space="1" w:color="auto"/>
        </w:pBdr>
        <w:tabs>
          <w:tab w:val="right" w:pos="1062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Senior </w:t>
      </w:r>
      <w:r w:rsidRPr="000B1D6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Steward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      Sarova </w:t>
      </w:r>
      <w:r w:rsidR="00D56BA2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white sands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Beach Resort      </w:t>
      </w:r>
      <w:r w:rsidR="008E73F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                                                   </w:t>
      </w:r>
      <w:r w:rsidRPr="000B1D6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J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un. 2009</w:t>
      </w:r>
      <w:r w:rsidRPr="000B1D6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- 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Oct</w:t>
      </w:r>
      <w:r w:rsidRPr="000B1D6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. 201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1                                                                      </w:t>
      </w:r>
      <w:r w:rsidR="008E73F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                     </w:t>
      </w:r>
    </w:p>
    <w:p w:rsidR="008E73F4" w:rsidRPr="00A81816" w:rsidRDefault="008E73F4" w:rsidP="008E73F4">
      <w:pPr>
        <w:spacing w:before="100" w:after="0" w:line="240" w:lineRule="auto"/>
        <w:contextualSpacing/>
        <w:rPr>
          <w:rFonts w:ascii="Open Sans" w:hAnsi="Open Sans" w:cs="Calibri"/>
          <w:b/>
          <w:i/>
          <w:sz w:val="20"/>
          <w:szCs w:val="20"/>
        </w:rPr>
      </w:pPr>
      <w:r>
        <w:rPr>
          <w:rFonts w:ascii="Open Sans" w:hAnsi="Open Sans" w:cs="Calibri"/>
          <w:b/>
          <w:i/>
          <w:sz w:val="20"/>
          <w:szCs w:val="20"/>
        </w:rPr>
        <w:t>Core Accomplishments:</w:t>
      </w:r>
    </w:p>
    <w:p w:rsidR="008E73F4" w:rsidRPr="00A21D57" w:rsidRDefault="008E73F4" w:rsidP="001B0D43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Carried out</w:t>
      </w:r>
      <w:r w:rsidRPr="00A21D57">
        <w:rPr>
          <w:rFonts w:ascii="Times New Roman" w:hAnsi="Times New Roman" w:cs="Times New Roman"/>
          <w:shd w:val="clear" w:color="auto" w:fill="FFFFFF"/>
        </w:rPr>
        <w:t xml:space="preserve"> appraisal / Annual performance review for </w:t>
      </w:r>
      <w:r>
        <w:rPr>
          <w:rFonts w:ascii="Times New Roman" w:hAnsi="Times New Roman" w:cs="Times New Roman"/>
          <w:shd w:val="clear" w:color="auto" w:fill="FFFFFF"/>
        </w:rPr>
        <w:t xml:space="preserve">a </w:t>
      </w:r>
      <w:r w:rsidRPr="00A21D57">
        <w:rPr>
          <w:rFonts w:ascii="Times New Roman" w:hAnsi="Times New Roman" w:cs="Times New Roman"/>
          <w:shd w:val="clear" w:color="auto" w:fill="FFFFFF"/>
        </w:rPr>
        <w:t>team of</w:t>
      </w:r>
      <w:r>
        <w:rPr>
          <w:rFonts w:ascii="Times New Roman" w:hAnsi="Times New Roman" w:cs="Times New Roman"/>
          <w:shd w:val="clear" w:color="auto" w:fill="FFFFFF"/>
        </w:rPr>
        <w:t xml:space="preserve"> over 25 in</w:t>
      </w:r>
      <w:r w:rsidRPr="00A21D57">
        <w:rPr>
          <w:rFonts w:ascii="Times New Roman" w:hAnsi="Times New Roman" w:cs="Times New Roman"/>
          <w:shd w:val="clear" w:color="auto" w:fill="FFFFFF"/>
        </w:rPr>
        <w:t xml:space="preserve"> the stewarding department.</w:t>
      </w:r>
    </w:p>
    <w:p w:rsidR="008E73F4" w:rsidRPr="00A21D57" w:rsidRDefault="008E73F4" w:rsidP="001B0D43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A21D57">
        <w:rPr>
          <w:rFonts w:ascii="Times New Roman" w:hAnsi="Times New Roman" w:cs="Times New Roman"/>
          <w:shd w:val="clear" w:color="auto" w:fill="FFFFFF"/>
        </w:rPr>
        <w:t>Schedul</w:t>
      </w:r>
      <w:r>
        <w:rPr>
          <w:rFonts w:ascii="Times New Roman" w:hAnsi="Times New Roman" w:cs="Times New Roman"/>
          <w:shd w:val="clear" w:color="auto" w:fill="FFFFFF"/>
        </w:rPr>
        <w:t>ed 80% of</w:t>
      </w:r>
      <w:r w:rsidRPr="00A21D57">
        <w:rPr>
          <w:rFonts w:ascii="Times New Roman" w:hAnsi="Times New Roman" w:cs="Times New Roman"/>
          <w:shd w:val="clear" w:color="auto" w:fill="FFFFFF"/>
        </w:rPr>
        <w:t xml:space="preserve"> Work and Activities</w:t>
      </w:r>
      <w:r w:rsidR="006B7751">
        <w:rPr>
          <w:rFonts w:ascii="Times New Roman" w:hAnsi="Times New Roman" w:cs="Times New Roman"/>
          <w:shd w:val="clear" w:color="auto" w:fill="FFFFFF"/>
        </w:rPr>
        <w:t xml:space="preserve"> in the facility</w:t>
      </w:r>
      <w:r w:rsidRPr="00A21D57">
        <w:rPr>
          <w:rFonts w:ascii="Times New Roman" w:hAnsi="Times New Roman" w:cs="Times New Roman"/>
          <w:shd w:val="clear" w:color="auto" w:fill="FFFFFF"/>
        </w:rPr>
        <w:t>.</w:t>
      </w:r>
    </w:p>
    <w:p w:rsidR="008E73F4" w:rsidRPr="00A21D57" w:rsidRDefault="006B7751" w:rsidP="001B0D43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Championed</w:t>
      </w:r>
      <w:r w:rsidR="008E73F4">
        <w:rPr>
          <w:rFonts w:ascii="Times New Roman" w:hAnsi="Times New Roman" w:cs="Times New Roman"/>
          <w:shd w:val="clear" w:color="auto" w:fill="FFFFFF"/>
        </w:rPr>
        <w:t xml:space="preserve"> over 50 </w:t>
      </w:r>
      <w:r w:rsidR="008E73F4" w:rsidRPr="00A21D57">
        <w:rPr>
          <w:rFonts w:ascii="Times New Roman" w:hAnsi="Times New Roman" w:cs="Times New Roman"/>
          <w:shd w:val="clear" w:color="auto" w:fill="FFFFFF"/>
        </w:rPr>
        <w:t>Outdoor catering and Banquet</w:t>
      </w:r>
      <w:r w:rsidR="008E73F4">
        <w:rPr>
          <w:rFonts w:ascii="Times New Roman" w:hAnsi="Times New Roman" w:cs="Times New Roman"/>
          <w:shd w:val="clear" w:color="auto" w:fill="FFFFFF"/>
        </w:rPr>
        <w:t xml:space="preserve"> services, </w:t>
      </w:r>
      <w:r w:rsidR="008E73F4" w:rsidRPr="00A21D57">
        <w:rPr>
          <w:rFonts w:ascii="Times New Roman" w:hAnsi="Times New Roman" w:cs="Times New Roman"/>
          <w:shd w:val="clear" w:color="auto" w:fill="FFFFFF"/>
        </w:rPr>
        <w:t>arrang</w:t>
      </w:r>
      <w:r w:rsidR="008E73F4">
        <w:rPr>
          <w:rFonts w:ascii="Times New Roman" w:hAnsi="Times New Roman" w:cs="Times New Roman"/>
          <w:shd w:val="clear" w:color="auto" w:fill="FFFFFF"/>
        </w:rPr>
        <w:t>ed</w:t>
      </w:r>
      <w:r w:rsidR="008E73F4" w:rsidRPr="00A21D57">
        <w:rPr>
          <w:rFonts w:ascii="Times New Roman" w:hAnsi="Times New Roman" w:cs="Times New Roman"/>
          <w:shd w:val="clear" w:color="auto" w:fill="FFFFFF"/>
        </w:rPr>
        <w:t xml:space="preserve"> buffet equipment and </w:t>
      </w:r>
      <w:r w:rsidR="008E73F4">
        <w:rPr>
          <w:rFonts w:ascii="Times New Roman" w:hAnsi="Times New Roman" w:cs="Times New Roman"/>
          <w:shd w:val="clear" w:color="auto" w:fill="FFFFFF"/>
        </w:rPr>
        <w:t xml:space="preserve">allocated </w:t>
      </w:r>
      <w:r w:rsidR="008E73F4" w:rsidRPr="00A21D57">
        <w:rPr>
          <w:rFonts w:ascii="Times New Roman" w:hAnsi="Times New Roman" w:cs="Times New Roman"/>
          <w:shd w:val="clear" w:color="auto" w:fill="FFFFFF"/>
        </w:rPr>
        <w:t>staff.</w:t>
      </w:r>
    </w:p>
    <w:p w:rsidR="008E73F4" w:rsidRPr="00A21D57" w:rsidRDefault="008E73F4" w:rsidP="001B0D43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A21D57">
        <w:rPr>
          <w:rFonts w:ascii="Times New Roman" w:hAnsi="Times New Roman" w:cs="Times New Roman"/>
          <w:shd w:val="clear" w:color="auto" w:fill="FFFFFF"/>
        </w:rPr>
        <w:t>Prepar</w:t>
      </w:r>
      <w:r>
        <w:rPr>
          <w:rFonts w:ascii="Times New Roman" w:hAnsi="Times New Roman" w:cs="Times New Roman"/>
          <w:shd w:val="clear" w:color="auto" w:fill="FFFFFF"/>
        </w:rPr>
        <w:t>ed</w:t>
      </w:r>
      <w:r w:rsidRPr="00A21D57">
        <w:rPr>
          <w:rFonts w:ascii="Times New Roman" w:hAnsi="Times New Roman" w:cs="Times New Roman"/>
          <w:shd w:val="clear" w:color="auto" w:fill="FFFFFF"/>
        </w:rPr>
        <w:t xml:space="preserve"> Monthly chemical &amp; equipment’s order and daily monitor</w:t>
      </w:r>
      <w:r>
        <w:rPr>
          <w:rFonts w:ascii="Times New Roman" w:hAnsi="Times New Roman" w:cs="Times New Roman"/>
          <w:shd w:val="clear" w:color="auto" w:fill="FFFFFF"/>
        </w:rPr>
        <w:t>ed</w:t>
      </w:r>
      <w:r w:rsidRPr="00A21D57">
        <w:rPr>
          <w:rFonts w:ascii="Times New Roman" w:hAnsi="Times New Roman" w:cs="Times New Roman"/>
          <w:shd w:val="clear" w:color="auto" w:fill="FFFFFF"/>
        </w:rPr>
        <w:t xml:space="preserve"> stock.</w:t>
      </w:r>
    </w:p>
    <w:p w:rsidR="008E73F4" w:rsidRPr="00A21D57" w:rsidRDefault="006B7751" w:rsidP="001B0D43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Kept </w:t>
      </w:r>
      <w:r w:rsidRPr="00A21D57">
        <w:rPr>
          <w:rFonts w:ascii="Times New Roman" w:hAnsi="Times New Roman" w:cs="Times New Roman"/>
          <w:shd w:val="clear" w:color="auto" w:fill="FFFFFF"/>
        </w:rPr>
        <w:t>all</w:t>
      </w:r>
      <w:r w:rsidR="008E73F4" w:rsidRPr="00A21D57">
        <w:rPr>
          <w:rFonts w:ascii="Times New Roman" w:hAnsi="Times New Roman" w:cs="Times New Roman"/>
          <w:shd w:val="clear" w:color="auto" w:fill="FFFFFF"/>
        </w:rPr>
        <w:t xml:space="preserve"> china, silver, glassware, and equipment in a hygienic condition.</w:t>
      </w:r>
    </w:p>
    <w:p w:rsidR="008E73F4" w:rsidRDefault="008E73F4" w:rsidP="001B0D43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0B1D68">
        <w:rPr>
          <w:rFonts w:ascii="Times New Roman" w:hAnsi="Times New Roman" w:cs="Times New Roman"/>
          <w:shd w:val="clear" w:color="auto" w:fill="FFFFFF"/>
        </w:rPr>
        <w:t>Oversaw the required equipment for food production</w:t>
      </w:r>
      <w:r w:rsidRPr="00A21D57">
        <w:rPr>
          <w:rFonts w:ascii="Times New Roman" w:hAnsi="Times New Roman" w:cs="Times New Roman"/>
          <w:shd w:val="clear" w:color="auto" w:fill="FFFFFF"/>
        </w:rPr>
        <w:t>.</w:t>
      </w:r>
    </w:p>
    <w:p w:rsidR="008E73F4" w:rsidRDefault="008E73F4" w:rsidP="001B0D43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0B1D68">
        <w:rPr>
          <w:rFonts w:ascii="Times New Roman" w:hAnsi="Times New Roman" w:cs="Times New Roman"/>
          <w:shd w:val="clear" w:color="auto" w:fill="FFFFFF"/>
        </w:rPr>
        <w:t>Demonstrate</w:t>
      </w:r>
      <w:r>
        <w:rPr>
          <w:rFonts w:ascii="Times New Roman" w:hAnsi="Times New Roman" w:cs="Times New Roman"/>
          <w:shd w:val="clear" w:color="auto" w:fill="FFFFFF"/>
        </w:rPr>
        <w:t>d</w:t>
      </w:r>
      <w:r w:rsidRPr="000B1D68">
        <w:rPr>
          <w:rFonts w:ascii="Times New Roman" w:hAnsi="Times New Roman" w:cs="Times New Roman"/>
          <w:shd w:val="clear" w:color="auto" w:fill="FFFFFF"/>
        </w:rPr>
        <w:t xml:space="preserve"> the 12-Service Excellence Basics.</w:t>
      </w:r>
    </w:p>
    <w:p w:rsidR="008E73F4" w:rsidRDefault="008E73F4" w:rsidP="001B0D43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S</w:t>
      </w:r>
      <w:r w:rsidRPr="000B1D68">
        <w:rPr>
          <w:rFonts w:ascii="Times New Roman" w:hAnsi="Times New Roman" w:cs="Times New Roman"/>
          <w:shd w:val="clear" w:color="auto" w:fill="FFFFFF"/>
        </w:rPr>
        <w:t>ecurely bagged refuse and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0B1D68">
        <w:rPr>
          <w:rFonts w:ascii="Times New Roman" w:hAnsi="Times New Roman" w:cs="Times New Roman"/>
          <w:shd w:val="clear" w:color="auto" w:fill="FFFFFF"/>
        </w:rPr>
        <w:t>correctly separated recyclable materials.</w:t>
      </w:r>
    </w:p>
    <w:p w:rsidR="00C072EC" w:rsidRDefault="008E73F4" w:rsidP="001B0D43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0B1D68">
        <w:rPr>
          <w:rFonts w:ascii="Times New Roman" w:hAnsi="Times New Roman" w:cs="Times New Roman"/>
          <w:shd w:val="clear" w:color="auto" w:fill="FFFFFF"/>
        </w:rPr>
        <w:t>Stack</w:t>
      </w:r>
      <w:r>
        <w:rPr>
          <w:rFonts w:ascii="Times New Roman" w:hAnsi="Times New Roman" w:cs="Times New Roman"/>
          <w:shd w:val="clear" w:color="auto" w:fill="FFFFFF"/>
        </w:rPr>
        <w:t>ed</w:t>
      </w:r>
      <w:r w:rsidRPr="000B1D68">
        <w:rPr>
          <w:rFonts w:ascii="Times New Roman" w:hAnsi="Times New Roman" w:cs="Times New Roman"/>
          <w:shd w:val="clear" w:color="auto" w:fill="FFFFFF"/>
        </w:rPr>
        <w:t xml:space="preserve"> all equipment issued on proper trolley</w:t>
      </w:r>
      <w:r>
        <w:rPr>
          <w:rFonts w:ascii="Times New Roman" w:hAnsi="Times New Roman" w:cs="Times New Roman"/>
          <w:shd w:val="clear" w:color="auto" w:fill="FFFFFF"/>
        </w:rPr>
        <w:t>/</w:t>
      </w:r>
      <w:r w:rsidRPr="000B1D68">
        <w:rPr>
          <w:rFonts w:ascii="Times New Roman" w:hAnsi="Times New Roman" w:cs="Times New Roman"/>
          <w:shd w:val="clear" w:color="auto" w:fill="FFFFFF"/>
        </w:rPr>
        <w:t xml:space="preserve"> racks for easier access as well as prevention of breakage.</w:t>
      </w:r>
    </w:p>
    <w:p w:rsidR="008E73F4" w:rsidRDefault="008E73F4" w:rsidP="008E73F4">
      <w:p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</w:p>
    <w:p w:rsidR="008E73F4" w:rsidRPr="008E73F4" w:rsidRDefault="008E73F4" w:rsidP="008E73F4">
      <w:pPr>
        <w:pBdr>
          <w:bottom w:val="threeDEmboss" w:sz="12" w:space="1" w:color="2E74B5" w:themeColor="accent1" w:themeShade="BF"/>
          <w:between w:val="thickThinSmallGap" w:sz="24" w:space="1" w:color="1F3864" w:themeColor="accent5" w:themeShade="80"/>
          <w:bar w:val="thickThinSmallGap" w:sz="24" w:color="1F3864" w:themeColor="accent5" w:themeShade="80"/>
        </w:pBdr>
        <w:shd w:val="clear" w:color="auto" w:fill="E2EFD9" w:themeFill="accent6" w:themeFillTint="33"/>
        <w:spacing w:after="0" w:line="240" w:lineRule="auto"/>
        <w:contextualSpacing/>
        <w:rPr>
          <w:rFonts w:ascii="Open Sans" w:hAnsi="Open Sans" w:cs="Calibri"/>
          <w:b/>
        </w:rPr>
      </w:pPr>
      <w:r w:rsidRPr="00B3647F">
        <w:rPr>
          <w:rFonts w:ascii="Open Sans" w:hAnsi="Open Sans" w:cs="Calibri"/>
          <w:b/>
        </w:rPr>
        <w:sym w:font="Wingdings" w:char="F0DC"/>
      </w:r>
      <w:r w:rsidRPr="00B3647F">
        <w:rPr>
          <w:rFonts w:ascii="Open Sans" w:hAnsi="Open Sans" w:cs="Calibri"/>
          <w:b/>
        </w:rPr>
        <w:t xml:space="preserve"> Education &amp; Professional Certification</w:t>
      </w:r>
    </w:p>
    <w:p w:rsidR="008E73F4" w:rsidRPr="00E7112B" w:rsidRDefault="008E73F4" w:rsidP="00E7112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  <w:r w:rsidRPr="00E7112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Food safety Level 3</w:t>
      </w:r>
      <w:r w:rsidR="001B0D43" w:rsidRPr="00E7112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                                </w:t>
      </w:r>
      <w:r w:rsidRPr="00E7112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ab/>
      </w:r>
      <w:r w:rsidR="001B0D43" w:rsidRPr="00E7112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E7112B" w:rsidRPr="00E7112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                     </w:t>
      </w:r>
      <w:r w:rsidR="001B0D43" w:rsidRPr="00E7112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4E3EFA" w:rsidRPr="00E7112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02/2020 </w:t>
      </w:r>
      <w:r w:rsidR="001B0D43" w:rsidRPr="00E7112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               </w:t>
      </w:r>
      <w:r w:rsidRPr="00E7112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                   </w:t>
      </w:r>
      <w:r w:rsidR="001B0D43" w:rsidRPr="00E7112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4E3EFA" w:rsidRPr="00E7112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Boecker</w:t>
      </w:r>
      <w:r w:rsidR="002C20C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4E3EFA" w:rsidRPr="00E7112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Highfields</w:t>
      </w:r>
    </w:p>
    <w:p w:rsidR="008E73F4" w:rsidRPr="008E73F4" w:rsidRDefault="008E73F4" w:rsidP="00E7112B">
      <w:pPr>
        <w:spacing w:after="0" w:line="240" w:lineRule="auto"/>
        <w:ind w:firstLine="7200"/>
        <w:jc w:val="both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</w:p>
    <w:p w:rsidR="00E7112B" w:rsidRPr="00E7112B" w:rsidRDefault="004E3EFA" w:rsidP="00E7112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</w:pPr>
      <w:r w:rsidRPr="00E7112B">
        <w:rPr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 xml:space="preserve">Diploma </w:t>
      </w:r>
      <w:r w:rsidR="00D56BA2" w:rsidRPr="00E7112B">
        <w:rPr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 xml:space="preserve">in hotel </w:t>
      </w:r>
      <w:r w:rsidR="00D56BA2">
        <w:rPr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>management</w:t>
      </w:r>
      <w:r w:rsidRPr="00E7112B">
        <w:rPr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 xml:space="preserve">   h</w:t>
      </w:r>
      <w:r w:rsidR="008E73F4" w:rsidRPr="00E7112B">
        <w:rPr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 xml:space="preserve">ygiene </w:t>
      </w:r>
      <w:r w:rsidR="00D56BA2" w:rsidRPr="00E7112B">
        <w:rPr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>and nutrition</w:t>
      </w:r>
      <w:r w:rsidR="008E73F4" w:rsidRPr="00E7112B">
        <w:rPr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 xml:space="preserve">          </w:t>
      </w:r>
      <w:r w:rsidR="00E7112B" w:rsidRPr="00E7112B">
        <w:rPr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 xml:space="preserve">    </w:t>
      </w:r>
      <w:r w:rsidR="008E73F4" w:rsidRPr="00E7112B">
        <w:rPr>
          <w:rFonts w:ascii="Times New Roman" w:hAnsi="Times New Roman" w:cs="Times New Roman"/>
          <w:b/>
          <w:sz w:val="18"/>
          <w:szCs w:val="18"/>
          <w:shd w:val="clear" w:color="auto" w:fill="FFFFFF"/>
        </w:rPr>
        <w:t>June. 2006 - Dec 20</w:t>
      </w:r>
      <w:r w:rsidRPr="00E7112B">
        <w:rPr>
          <w:rFonts w:ascii="Times New Roman" w:hAnsi="Times New Roman" w:cs="Times New Roman"/>
          <w:b/>
          <w:sz w:val="18"/>
          <w:szCs w:val="18"/>
          <w:shd w:val="clear" w:color="auto" w:fill="FFFFFF"/>
        </w:rPr>
        <w:t>0</w:t>
      </w:r>
      <w:r w:rsidR="00E7112B" w:rsidRPr="00E7112B"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                            </w:t>
      </w:r>
      <w:r w:rsidR="00E7112B" w:rsidRPr="00E7112B">
        <w:rPr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>Kenya Utalii Colleg</w:t>
      </w:r>
      <w:r w:rsidR="002C20CF">
        <w:rPr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>e</w:t>
      </w:r>
    </w:p>
    <w:p w:rsidR="008E73F4" w:rsidRPr="004E3EFA" w:rsidRDefault="008E73F4" w:rsidP="00E7112B">
      <w:pPr>
        <w:spacing w:after="0" w:line="240" w:lineRule="auto"/>
        <w:ind w:firstLine="1710"/>
        <w:jc w:val="both"/>
        <w:rPr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</w:pPr>
    </w:p>
    <w:p w:rsidR="008E73F4" w:rsidRPr="00E7112B" w:rsidRDefault="008E73F4" w:rsidP="00E7112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  <w:r w:rsidRPr="00E7112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Secondary Certificate Programs</w:t>
      </w:r>
      <w:r w:rsidR="004E3EFA" w:rsidRPr="00E7112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   </w:t>
      </w:r>
      <w:r w:rsidR="00E7112B" w:rsidRPr="00E7112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                                </w:t>
      </w:r>
      <w:r w:rsidR="004E3EFA" w:rsidRPr="00E7112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Pr="00E7112B">
        <w:rPr>
          <w:rFonts w:ascii="Times New Roman" w:hAnsi="Times New Roman" w:cs="Times New Roman"/>
          <w:sz w:val="20"/>
          <w:szCs w:val="20"/>
          <w:shd w:val="clear" w:color="auto" w:fill="FFFFFF"/>
        </w:rPr>
        <w:t>Sept</w:t>
      </w:r>
      <w:r w:rsidR="004E3EFA" w:rsidRPr="00E7112B">
        <w:rPr>
          <w:rFonts w:ascii="Times New Roman" w:hAnsi="Times New Roman" w:cs="Times New Roman"/>
          <w:sz w:val="20"/>
          <w:szCs w:val="20"/>
          <w:shd w:val="clear" w:color="auto" w:fill="FFFFFF"/>
        </w:rPr>
        <w:t>1998–</w:t>
      </w:r>
      <w:r w:rsidRPr="00E7112B">
        <w:rPr>
          <w:rFonts w:ascii="Times New Roman" w:hAnsi="Times New Roman" w:cs="Times New Roman"/>
          <w:sz w:val="20"/>
          <w:szCs w:val="20"/>
          <w:shd w:val="clear" w:color="auto" w:fill="FFFFFF"/>
        </w:rPr>
        <w:t>June 2002</w:t>
      </w:r>
      <w:r w:rsidRPr="00E7112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4E3EFA" w:rsidRPr="00E7112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</w:t>
      </w:r>
      <w:r w:rsidR="00E7112B" w:rsidRPr="00E7112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                 </w:t>
      </w:r>
      <w:r w:rsidR="004E3EFA" w:rsidRPr="00E7112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khamisi High </w:t>
      </w:r>
      <w:r w:rsidR="001B0D43" w:rsidRPr="00E7112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School</w:t>
      </w:r>
    </w:p>
    <w:p w:rsidR="004E3EFA" w:rsidRDefault="004B06A9" w:rsidP="008E73F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4B06A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Achievements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r w:rsidR="00D56BA2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and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Awards</w:t>
      </w:r>
    </w:p>
    <w:p w:rsidR="004B06A9" w:rsidRDefault="004B06A9" w:rsidP="008E73F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r w:rsidRPr="004B06A9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Honored and award a letter of appreciation by DIVERSEY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.</w:t>
      </w:r>
    </w:p>
    <w:p w:rsidR="004B06A9" w:rsidRPr="006B7751" w:rsidRDefault="006B7751" w:rsidP="006B7751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6B7751">
        <w:rPr>
          <w:rFonts w:ascii="Times New Roman" w:hAnsi="Times New Roman" w:cs="Times New Roman"/>
          <w:bCs/>
          <w:shd w:val="clear" w:color="auto" w:fill="FFFFFF"/>
        </w:rPr>
        <w:t>Outstanding support</w:t>
      </w:r>
      <w:r w:rsidR="004B06A9" w:rsidRPr="006B7751">
        <w:rPr>
          <w:rFonts w:ascii="Times New Roman" w:hAnsi="Times New Roman" w:cs="Times New Roman"/>
          <w:bCs/>
          <w:shd w:val="clear" w:color="auto" w:fill="FFFFFF"/>
        </w:rPr>
        <w:t xml:space="preserve"> and effort to achieve a high level of cleanliness and food hygiene standards within the kitchen operation of the hotel.</w:t>
      </w:r>
    </w:p>
    <w:p w:rsidR="00E7112B" w:rsidRDefault="00E7112B" w:rsidP="008E73F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  <w:r w:rsidRPr="00E7112B">
        <w:rPr>
          <w:rFonts w:ascii="Arial Black" w:hAnsi="Arial Black" w:cs="Times New Roman"/>
          <w:bCs/>
          <w:sz w:val="20"/>
          <w:szCs w:val="20"/>
          <w:shd w:val="clear" w:color="auto" w:fill="FFFFFF"/>
        </w:rPr>
        <w:t>Referees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;</w:t>
      </w:r>
    </w:p>
    <w:p w:rsidR="00E7112B" w:rsidRDefault="00E7112B" w:rsidP="008E73F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</w:p>
    <w:p w:rsidR="00E7112B" w:rsidRDefault="008162DF" w:rsidP="00E7112B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Prakash Singh </w:t>
      </w:r>
      <w:r w:rsidR="00DC0B54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– chief steward  - </w:t>
      </w:r>
      <w:hyperlink r:id="rId10" w:history="1">
        <w:r w:rsidR="00DC0B54" w:rsidRPr="00E40FF5">
          <w:rPr>
            <w:rStyle w:val="Hyperlink"/>
            <w:rFonts w:ascii="Times New Roman" w:hAnsi="Times New Roman" w:cs="Times New Roman"/>
            <w:b/>
            <w:bCs/>
            <w:sz w:val="20"/>
            <w:szCs w:val="20"/>
            <w:shd w:val="clear" w:color="auto" w:fill="FFFFFF"/>
          </w:rPr>
          <w:t>Prakash.singh@ihg.com</w:t>
        </w:r>
      </w:hyperlink>
      <w:r w:rsidR="00DC0B54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- +966540984430</w:t>
      </w:r>
    </w:p>
    <w:p w:rsidR="00DC0B54" w:rsidRDefault="00DC0B54" w:rsidP="00E7112B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Sandeep Kssavan – Purchasing Coordinator  - </w:t>
      </w:r>
      <w:hyperlink r:id="rId11" w:history="1">
        <w:r w:rsidRPr="00E40FF5">
          <w:rPr>
            <w:rStyle w:val="Hyperlink"/>
            <w:rFonts w:ascii="Times New Roman" w:hAnsi="Times New Roman" w:cs="Times New Roman"/>
            <w:b/>
            <w:bCs/>
            <w:sz w:val="20"/>
            <w:szCs w:val="20"/>
            <w:shd w:val="clear" w:color="auto" w:fill="FFFFFF"/>
          </w:rPr>
          <w:t>Sandeep.kassavan@ihg.com</w:t>
        </w:r>
      </w:hyperlink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-+966507021852</w:t>
      </w:r>
    </w:p>
    <w:p w:rsidR="00DC0B54" w:rsidRPr="00DC0B54" w:rsidRDefault="00DC0B54" w:rsidP="00187B9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Style w:val="Hyperlink"/>
          <w:color w:val="000000" w:themeColor="text1"/>
        </w:rPr>
      </w:pP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Ramy Elmeli</w:t>
      </w:r>
      <w:r w:rsidRPr="00DC0B54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gy – Executive chef  -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Pr="00DC0B54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hyperlink r:id="rId12" w:history="1">
        <w:r w:rsidRPr="00E40FF5">
          <w:rPr>
            <w:rStyle w:val="Hyperlink"/>
            <w:b/>
          </w:rPr>
          <w:t>ramy.elmeligy@ihg.com</w:t>
        </w:r>
      </w:hyperlink>
      <w:r>
        <w:rPr>
          <w:rStyle w:val="Hyperlink"/>
          <w:b/>
        </w:rPr>
        <w:t xml:space="preserve">  </w:t>
      </w:r>
      <w:r w:rsidRPr="00DC0B54">
        <w:rPr>
          <w:rStyle w:val="Hyperlink"/>
          <w:b/>
          <w:color w:val="000000" w:themeColor="text1"/>
          <w:u w:val="none"/>
        </w:rPr>
        <w:t>- +966563535006</w:t>
      </w:r>
    </w:p>
    <w:p w:rsidR="00DC0B54" w:rsidRPr="00DC0B54" w:rsidRDefault="00DC0B54" w:rsidP="00DC0B5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sectPr w:rsidR="00DC0B54" w:rsidRPr="00DC0B54" w:rsidSect="00C072EC">
          <w:pgSz w:w="12240" w:h="15840"/>
          <w:pgMar w:top="288" w:right="288" w:bottom="288" w:left="288" w:header="450" w:footer="720" w:gutter="0"/>
          <w:cols w:space="720"/>
          <w:titlePg/>
          <w:docGrid w:linePitch="360"/>
        </w:sectPr>
      </w:pPr>
      <w:bookmarkStart w:id="0" w:name="_GoBack"/>
      <w:bookmarkEnd w:id="0"/>
    </w:p>
    <w:p w:rsidR="009509E4" w:rsidRPr="001B0D43" w:rsidRDefault="009509E4" w:rsidP="008162DF">
      <w:pPr>
        <w:pBdr>
          <w:bottom w:val="threeDEmboss" w:sz="12" w:space="1" w:color="2E74B5" w:themeColor="accent1" w:themeShade="BF"/>
          <w:between w:val="thickThinSmallGap" w:sz="24" w:space="1" w:color="1F3864" w:themeColor="accent5" w:themeShade="80"/>
          <w:bar w:val="thickThinSmallGap" w:sz="24" w:color="1F3864" w:themeColor="accent5" w:themeShade="80"/>
        </w:pBdr>
        <w:shd w:val="clear" w:color="auto" w:fill="E2EFD9" w:themeFill="accent6" w:themeFillTint="33"/>
        <w:spacing w:after="0" w:line="240" w:lineRule="auto"/>
        <w:contextualSpacing/>
        <w:rPr>
          <w:rFonts w:ascii="Open Sans" w:hAnsi="Open Sans" w:cs="Calibri"/>
          <w:b/>
        </w:rPr>
      </w:pPr>
    </w:p>
    <w:sectPr w:rsidR="009509E4" w:rsidRPr="001B0D43" w:rsidSect="001D0D01">
      <w:footerReference w:type="default" r:id="rId13"/>
      <w:pgSz w:w="12240" w:h="15840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4B22" w:rsidRDefault="00104B22" w:rsidP="001D0D01">
      <w:pPr>
        <w:spacing w:after="0" w:line="240" w:lineRule="auto"/>
      </w:pPr>
      <w:r>
        <w:separator/>
      </w:r>
    </w:p>
  </w:endnote>
  <w:endnote w:type="continuationSeparator" w:id="0">
    <w:p w:rsidR="00104B22" w:rsidRDefault="00104B22" w:rsidP="001D0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6266" w:rsidRPr="00C256CA" w:rsidRDefault="00276266">
    <w:pPr>
      <w:pStyle w:val="Footer"/>
      <w:rPr>
        <w:rFonts w:ascii="Open Sans" w:hAnsi="Open Sans"/>
        <w:b/>
      </w:rPr>
    </w:pPr>
    <w:r w:rsidRPr="00C256CA">
      <w:rPr>
        <w:rFonts w:ascii="Open Sans" w:hAnsi="Open Sans" w:cs="Calibri"/>
        <w:b/>
        <w:sz w:val="20"/>
        <w:szCs w:val="20"/>
      </w:rP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4B22" w:rsidRDefault="00104B22" w:rsidP="001D0D01">
      <w:pPr>
        <w:spacing w:after="0" w:line="240" w:lineRule="auto"/>
      </w:pPr>
      <w:r>
        <w:separator/>
      </w:r>
    </w:p>
  </w:footnote>
  <w:footnote w:type="continuationSeparator" w:id="0">
    <w:p w:rsidR="00104B22" w:rsidRDefault="00104B22" w:rsidP="001D0D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37C8F"/>
    <w:multiLevelType w:val="hybridMultilevel"/>
    <w:tmpl w:val="3C248B96"/>
    <w:lvl w:ilvl="0" w:tplc="95683E26">
      <w:start w:val="1"/>
      <w:numFmt w:val="bullet"/>
      <w:lvlText w:val=""/>
      <w:lvlJc w:val="left"/>
      <w:pPr>
        <w:ind w:left="720" w:hanging="360"/>
      </w:pPr>
      <w:rPr>
        <w:rFonts w:ascii="Wingdings 2" w:hAnsi="Wingdings 2" w:hint="default"/>
        <w:color w:val="385623" w:themeColor="accent6" w:themeShade="80"/>
        <w:sz w:val="20"/>
        <w:szCs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D516F"/>
    <w:multiLevelType w:val="hybridMultilevel"/>
    <w:tmpl w:val="C33EC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87A460F"/>
    <w:multiLevelType w:val="hybridMultilevel"/>
    <w:tmpl w:val="CCF8EA0A"/>
    <w:lvl w:ilvl="0" w:tplc="A9A8213E">
      <w:start w:val="1"/>
      <w:numFmt w:val="bullet"/>
      <w:lvlText w:val=""/>
      <w:lvlJc w:val="left"/>
      <w:pPr>
        <w:ind w:left="720" w:hanging="360"/>
      </w:pPr>
      <w:rPr>
        <w:rFonts w:ascii="Wingdings 2" w:hAnsi="Wingdings 2" w:hint="default"/>
        <w:color w:val="385623" w:themeColor="accent6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44D4C"/>
    <w:multiLevelType w:val="hybridMultilevel"/>
    <w:tmpl w:val="958A7400"/>
    <w:lvl w:ilvl="0" w:tplc="A9A8213E">
      <w:start w:val="1"/>
      <w:numFmt w:val="bullet"/>
      <w:lvlText w:val=""/>
      <w:lvlJc w:val="left"/>
      <w:pPr>
        <w:ind w:left="720" w:hanging="360"/>
      </w:pPr>
      <w:rPr>
        <w:rFonts w:ascii="Wingdings 2" w:hAnsi="Wingdings 2" w:hint="default"/>
        <w:color w:val="385623" w:themeColor="accent6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67E9E"/>
    <w:multiLevelType w:val="hybridMultilevel"/>
    <w:tmpl w:val="99000EE0"/>
    <w:lvl w:ilvl="0" w:tplc="A9A8213E">
      <w:start w:val="1"/>
      <w:numFmt w:val="bullet"/>
      <w:lvlText w:val=""/>
      <w:lvlJc w:val="left"/>
      <w:pPr>
        <w:ind w:left="720" w:hanging="360"/>
      </w:pPr>
      <w:rPr>
        <w:rFonts w:ascii="Wingdings 2" w:hAnsi="Wingdings 2" w:hint="default"/>
        <w:color w:val="385623" w:themeColor="accent6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15A41FC"/>
    <w:multiLevelType w:val="hybridMultilevel"/>
    <w:tmpl w:val="64A204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33BFB"/>
    <w:multiLevelType w:val="hybridMultilevel"/>
    <w:tmpl w:val="83C80F80"/>
    <w:lvl w:ilvl="0" w:tplc="A9A8213E">
      <w:start w:val="1"/>
      <w:numFmt w:val="bullet"/>
      <w:lvlText w:val=""/>
      <w:lvlJc w:val="left"/>
      <w:pPr>
        <w:ind w:left="720" w:hanging="360"/>
      </w:pPr>
      <w:rPr>
        <w:rFonts w:ascii="Wingdings 2" w:hAnsi="Wingdings 2" w:hint="default"/>
        <w:color w:val="385623" w:themeColor="accent6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14FD4"/>
    <w:multiLevelType w:val="hybridMultilevel"/>
    <w:tmpl w:val="9940B63C"/>
    <w:lvl w:ilvl="0" w:tplc="BD6C6452">
      <w:start w:val="1"/>
      <w:numFmt w:val="bullet"/>
      <w:lvlText w:val=""/>
      <w:lvlJc w:val="left"/>
      <w:pPr>
        <w:ind w:left="360" w:hanging="360"/>
      </w:pPr>
      <w:rPr>
        <w:rFonts w:ascii="Wingdings" w:hAnsi="Wingdings" w:hint="default"/>
        <w:color w:val="44546A" w:themeColor="text2"/>
        <w:sz w:val="20"/>
        <w:szCs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2B728A"/>
    <w:multiLevelType w:val="hybridMultilevel"/>
    <w:tmpl w:val="CC627CBE"/>
    <w:lvl w:ilvl="0" w:tplc="A9A8213E">
      <w:start w:val="1"/>
      <w:numFmt w:val="bullet"/>
      <w:lvlText w:val=""/>
      <w:lvlJc w:val="left"/>
      <w:pPr>
        <w:ind w:left="720" w:hanging="360"/>
      </w:pPr>
      <w:rPr>
        <w:rFonts w:ascii="Wingdings 2" w:hAnsi="Wingdings 2" w:hint="default"/>
        <w:color w:val="385623" w:themeColor="accent6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5872E63"/>
    <w:multiLevelType w:val="hybridMultilevel"/>
    <w:tmpl w:val="8594F83C"/>
    <w:lvl w:ilvl="0" w:tplc="A9A8213E">
      <w:start w:val="1"/>
      <w:numFmt w:val="bullet"/>
      <w:lvlText w:val=""/>
      <w:lvlJc w:val="left"/>
      <w:pPr>
        <w:ind w:left="900" w:hanging="360"/>
      </w:pPr>
      <w:rPr>
        <w:rFonts w:ascii="Wingdings 2" w:hAnsi="Wingdings 2" w:hint="default"/>
        <w:color w:val="385623" w:themeColor="accent6" w:themeShade="8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3BF854B9"/>
    <w:multiLevelType w:val="hybridMultilevel"/>
    <w:tmpl w:val="106C4AC6"/>
    <w:lvl w:ilvl="0" w:tplc="A9A8213E">
      <w:start w:val="1"/>
      <w:numFmt w:val="bullet"/>
      <w:lvlText w:val=""/>
      <w:lvlJc w:val="left"/>
      <w:pPr>
        <w:ind w:left="720" w:hanging="360"/>
      </w:pPr>
      <w:rPr>
        <w:rFonts w:ascii="Wingdings 2" w:hAnsi="Wingdings 2" w:hint="default"/>
        <w:color w:val="385623" w:themeColor="accent6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DD63F4"/>
    <w:multiLevelType w:val="hybridMultilevel"/>
    <w:tmpl w:val="A1500B6E"/>
    <w:lvl w:ilvl="0" w:tplc="A9A8213E">
      <w:start w:val="1"/>
      <w:numFmt w:val="bullet"/>
      <w:lvlText w:val=""/>
      <w:lvlJc w:val="left"/>
      <w:pPr>
        <w:ind w:left="1020" w:hanging="360"/>
      </w:pPr>
      <w:rPr>
        <w:rFonts w:ascii="Wingdings 2" w:hAnsi="Wingdings 2" w:hint="default"/>
        <w:color w:val="385623" w:themeColor="accent6" w:themeShade="80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2" w15:restartNumberingAfterBreak="0">
    <w:nsid w:val="43C101A6"/>
    <w:multiLevelType w:val="multilevel"/>
    <w:tmpl w:val="B3DE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E7D83"/>
    <w:multiLevelType w:val="multilevel"/>
    <w:tmpl w:val="BFFC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50A1732"/>
    <w:multiLevelType w:val="hybridMultilevel"/>
    <w:tmpl w:val="14903960"/>
    <w:lvl w:ilvl="0" w:tplc="A9A8213E">
      <w:start w:val="1"/>
      <w:numFmt w:val="bullet"/>
      <w:lvlText w:val=""/>
      <w:lvlJc w:val="left"/>
      <w:pPr>
        <w:ind w:left="720" w:hanging="360"/>
      </w:pPr>
      <w:rPr>
        <w:rFonts w:ascii="Wingdings 2" w:hAnsi="Wingdings 2" w:hint="default"/>
        <w:color w:val="385623" w:themeColor="accent6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06771C"/>
    <w:multiLevelType w:val="hybridMultilevel"/>
    <w:tmpl w:val="9C0CF062"/>
    <w:lvl w:ilvl="0" w:tplc="A9A8213E">
      <w:start w:val="1"/>
      <w:numFmt w:val="bullet"/>
      <w:lvlText w:val=""/>
      <w:lvlJc w:val="left"/>
      <w:pPr>
        <w:ind w:left="720" w:hanging="360"/>
      </w:pPr>
      <w:rPr>
        <w:rFonts w:ascii="Wingdings 2" w:hAnsi="Wingdings 2" w:hint="default"/>
        <w:color w:val="385623" w:themeColor="accent6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522F0F"/>
    <w:multiLevelType w:val="hybridMultilevel"/>
    <w:tmpl w:val="349A7484"/>
    <w:lvl w:ilvl="0" w:tplc="1AC44482">
      <w:start w:val="1"/>
      <w:numFmt w:val="bullet"/>
      <w:lvlText w:val=""/>
      <w:lvlJc w:val="left"/>
      <w:pPr>
        <w:ind w:left="720" w:hanging="360"/>
      </w:pPr>
      <w:rPr>
        <w:rFonts w:ascii="Wingdings 3" w:hAnsi="Wingdings 3" w:hint="default"/>
        <w:color w:val="44546A" w:themeColor="text2"/>
        <w:sz w:val="19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7C129A"/>
    <w:multiLevelType w:val="hybridMultilevel"/>
    <w:tmpl w:val="8C02BBBC"/>
    <w:lvl w:ilvl="0" w:tplc="A9A8213E">
      <w:start w:val="1"/>
      <w:numFmt w:val="bullet"/>
      <w:lvlText w:val=""/>
      <w:lvlJc w:val="left"/>
      <w:pPr>
        <w:ind w:left="720" w:hanging="360"/>
      </w:pPr>
      <w:rPr>
        <w:rFonts w:ascii="Wingdings 2" w:hAnsi="Wingdings 2" w:hint="default"/>
        <w:color w:val="385623" w:themeColor="accent6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4C650D8"/>
    <w:multiLevelType w:val="multilevel"/>
    <w:tmpl w:val="5414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B176D2"/>
    <w:multiLevelType w:val="hybridMultilevel"/>
    <w:tmpl w:val="74F43218"/>
    <w:lvl w:ilvl="0" w:tplc="A9A8213E">
      <w:start w:val="1"/>
      <w:numFmt w:val="bullet"/>
      <w:lvlText w:val=""/>
      <w:lvlJc w:val="left"/>
      <w:pPr>
        <w:ind w:left="735" w:hanging="360"/>
      </w:pPr>
      <w:rPr>
        <w:rFonts w:ascii="Wingdings 2" w:hAnsi="Wingdings 2" w:hint="default"/>
        <w:color w:val="385623" w:themeColor="accent6" w:themeShade="80"/>
      </w:rPr>
    </w:lvl>
    <w:lvl w:ilvl="1" w:tplc="08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0" w15:restartNumberingAfterBreak="0">
    <w:nsid w:val="676D0483"/>
    <w:multiLevelType w:val="hybridMultilevel"/>
    <w:tmpl w:val="9EE8A0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FB27E7"/>
    <w:multiLevelType w:val="hybridMultilevel"/>
    <w:tmpl w:val="EE329EDA"/>
    <w:lvl w:ilvl="0" w:tplc="7A64F28E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E46EE9EA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6AAA5D98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EB3AB266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722218FC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F8266016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A0CE760C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339AF17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C5B2E2FA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D134AA3"/>
    <w:multiLevelType w:val="hybridMultilevel"/>
    <w:tmpl w:val="4C2495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112150B"/>
    <w:multiLevelType w:val="hybridMultilevel"/>
    <w:tmpl w:val="734A4A02"/>
    <w:lvl w:ilvl="0" w:tplc="BBC85926">
      <w:start w:val="1"/>
      <w:numFmt w:val="bullet"/>
      <w:lvlText w:val=""/>
      <w:lvlJc w:val="left"/>
      <w:pPr>
        <w:ind w:left="720" w:hanging="360"/>
      </w:pPr>
      <w:rPr>
        <w:rFonts w:ascii="Wingdings 2" w:hAnsi="Wingdings 2" w:hint="default"/>
        <w:color w:val="385623" w:themeColor="accent6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1A3431"/>
    <w:multiLevelType w:val="hybridMultilevel"/>
    <w:tmpl w:val="CE8440A2"/>
    <w:lvl w:ilvl="0" w:tplc="0409000B">
      <w:start w:val="1"/>
      <w:numFmt w:val="bullet"/>
      <w:lvlText w:val=""/>
      <w:lvlJc w:val="left"/>
      <w:pPr>
        <w:ind w:left="73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5" w15:restartNumberingAfterBreak="0">
    <w:nsid w:val="72132390"/>
    <w:multiLevelType w:val="hybridMultilevel"/>
    <w:tmpl w:val="67F46E6E"/>
    <w:lvl w:ilvl="0" w:tplc="EA3CB012">
      <w:start w:val="1"/>
      <w:numFmt w:val="bullet"/>
      <w:lvlText w:val=""/>
      <w:lvlJc w:val="left"/>
      <w:pPr>
        <w:ind w:left="720" w:hanging="360"/>
      </w:pPr>
      <w:rPr>
        <w:rFonts w:ascii="Wingdings 2" w:hAnsi="Wingdings 2" w:hint="default"/>
        <w:color w:val="385623" w:themeColor="accent6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6A6296"/>
    <w:multiLevelType w:val="hybridMultilevel"/>
    <w:tmpl w:val="B13833DE"/>
    <w:lvl w:ilvl="0" w:tplc="A9A8213E">
      <w:start w:val="1"/>
      <w:numFmt w:val="bullet"/>
      <w:lvlText w:val=""/>
      <w:lvlJc w:val="left"/>
      <w:pPr>
        <w:ind w:left="765" w:hanging="360"/>
      </w:pPr>
      <w:rPr>
        <w:rFonts w:ascii="Wingdings 2" w:hAnsi="Wingdings 2" w:hint="default"/>
        <w:color w:val="385623" w:themeColor="accent6" w:themeShade="80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7" w15:restartNumberingAfterBreak="0">
    <w:nsid w:val="76183E3F"/>
    <w:multiLevelType w:val="hybridMultilevel"/>
    <w:tmpl w:val="8BC2FEB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8" w15:restartNumberingAfterBreak="0">
    <w:nsid w:val="795D363B"/>
    <w:multiLevelType w:val="hybridMultilevel"/>
    <w:tmpl w:val="4A02B7AA"/>
    <w:lvl w:ilvl="0" w:tplc="A9A8213E">
      <w:start w:val="1"/>
      <w:numFmt w:val="bullet"/>
      <w:lvlText w:val=""/>
      <w:lvlJc w:val="left"/>
      <w:pPr>
        <w:ind w:left="1020" w:hanging="360"/>
      </w:pPr>
      <w:rPr>
        <w:rFonts w:ascii="Wingdings 2" w:hAnsi="Wingdings 2" w:hint="default"/>
        <w:color w:val="385623" w:themeColor="accent6" w:themeShade="80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9" w15:restartNumberingAfterBreak="0">
    <w:nsid w:val="7E960521"/>
    <w:multiLevelType w:val="hybridMultilevel"/>
    <w:tmpl w:val="EE4452CA"/>
    <w:lvl w:ilvl="0" w:tplc="787C91EE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EE724B7A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18D292EC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D2E8AD8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AEBE2B76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BDA6FD1C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E6F6249C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FE9AE9C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C682120C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9"/>
  </w:num>
  <w:num w:numId="2">
    <w:abstractNumId w:val="21"/>
  </w:num>
  <w:num w:numId="3">
    <w:abstractNumId w:val="16"/>
  </w:num>
  <w:num w:numId="4">
    <w:abstractNumId w:val="7"/>
  </w:num>
  <w:num w:numId="5">
    <w:abstractNumId w:val="25"/>
  </w:num>
  <w:num w:numId="6">
    <w:abstractNumId w:val="0"/>
  </w:num>
  <w:num w:numId="7">
    <w:abstractNumId w:val="23"/>
  </w:num>
  <w:num w:numId="8">
    <w:abstractNumId w:val="3"/>
  </w:num>
  <w:num w:numId="9">
    <w:abstractNumId w:val="12"/>
  </w:num>
  <w:num w:numId="10">
    <w:abstractNumId w:val="18"/>
  </w:num>
  <w:num w:numId="11">
    <w:abstractNumId w:val="5"/>
  </w:num>
  <w:num w:numId="12">
    <w:abstractNumId w:val="13"/>
  </w:num>
  <w:num w:numId="13">
    <w:abstractNumId w:val="20"/>
  </w:num>
  <w:num w:numId="14">
    <w:abstractNumId w:val="1"/>
  </w:num>
  <w:num w:numId="15">
    <w:abstractNumId w:val="22"/>
  </w:num>
  <w:num w:numId="16">
    <w:abstractNumId w:val="27"/>
  </w:num>
  <w:num w:numId="17">
    <w:abstractNumId w:val="24"/>
  </w:num>
  <w:num w:numId="18">
    <w:abstractNumId w:val="10"/>
  </w:num>
  <w:num w:numId="19">
    <w:abstractNumId w:val="15"/>
  </w:num>
  <w:num w:numId="20">
    <w:abstractNumId w:val="19"/>
  </w:num>
  <w:num w:numId="21">
    <w:abstractNumId w:val="4"/>
  </w:num>
  <w:num w:numId="22">
    <w:abstractNumId w:val="8"/>
  </w:num>
  <w:num w:numId="23">
    <w:abstractNumId w:val="17"/>
  </w:num>
  <w:num w:numId="24">
    <w:abstractNumId w:val="26"/>
  </w:num>
  <w:num w:numId="25">
    <w:abstractNumId w:val="14"/>
  </w:num>
  <w:num w:numId="26">
    <w:abstractNumId w:val="6"/>
  </w:num>
  <w:num w:numId="27">
    <w:abstractNumId w:val="9"/>
  </w:num>
  <w:num w:numId="28">
    <w:abstractNumId w:val="28"/>
  </w:num>
  <w:num w:numId="29">
    <w:abstractNumId w:val="11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2DF"/>
    <w:rsid w:val="0000501B"/>
    <w:rsid w:val="00010661"/>
    <w:rsid w:val="00026440"/>
    <w:rsid w:val="000317CF"/>
    <w:rsid w:val="00035AB7"/>
    <w:rsid w:val="00047640"/>
    <w:rsid w:val="0005552D"/>
    <w:rsid w:val="00072801"/>
    <w:rsid w:val="000770C3"/>
    <w:rsid w:val="000775C4"/>
    <w:rsid w:val="000A0EE7"/>
    <w:rsid w:val="000C1E61"/>
    <w:rsid w:val="000D1F99"/>
    <w:rsid w:val="00104B22"/>
    <w:rsid w:val="001279D5"/>
    <w:rsid w:val="00130286"/>
    <w:rsid w:val="001409BD"/>
    <w:rsid w:val="001450F4"/>
    <w:rsid w:val="00151502"/>
    <w:rsid w:val="00155DFC"/>
    <w:rsid w:val="001742C2"/>
    <w:rsid w:val="001A2AC1"/>
    <w:rsid w:val="001A71F0"/>
    <w:rsid w:val="001B0D43"/>
    <w:rsid w:val="001B28D2"/>
    <w:rsid w:val="001B6627"/>
    <w:rsid w:val="001C2540"/>
    <w:rsid w:val="001D0D01"/>
    <w:rsid w:val="001D3049"/>
    <w:rsid w:val="001E30F8"/>
    <w:rsid w:val="001F3978"/>
    <w:rsid w:val="00210237"/>
    <w:rsid w:val="00227378"/>
    <w:rsid w:val="00255B3D"/>
    <w:rsid w:val="00263EB0"/>
    <w:rsid w:val="00264A98"/>
    <w:rsid w:val="00276266"/>
    <w:rsid w:val="00284054"/>
    <w:rsid w:val="002C20CF"/>
    <w:rsid w:val="002C7CCE"/>
    <w:rsid w:val="002D75D6"/>
    <w:rsid w:val="002F53FB"/>
    <w:rsid w:val="002F7594"/>
    <w:rsid w:val="003009C9"/>
    <w:rsid w:val="003134B8"/>
    <w:rsid w:val="00340C05"/>
    <w:rsid w:val="003440F7"/>
    <w:rsid w:val="003529E4"/>
    <w:rsid w:val="003551BF"/>
    <w:rsid w:val="00355873"/>
    <w:rsid w:val="003572B3"/>
    <w:rsid w:val="00377735"/>
    <w:rsid w:val="003934BD"/>
    <w:rsid w:val="003C6994"/>
    <w:rsid w:val="003D6B48"/>
    <w:rsid w:val="003F6DDA"/>
    <w:rsid w:val="00416967"/>
    <w:rsid w:val="00445163"/>
    <w:rsid w:val="00455BD8"/>
    <w:rsid w:val="00465133"/>
    <w:rsid w:val="004800F9"/>
    <w:rsid w:val="004852E5"/>
    <w:rsid w:val="0049311B"/>
    <w:rsid w:val="00496D6A"/>
    <w:rsid w:val="004B06A9"/>
    <w:rsid w:val="004C27F9"/>
    <w:rsid w:val="004D1B9D"/>
    <w:rsid w:val="004E3EFA"/>
    <w:rsid w:val="004F4A15"/>
    <w:rsid w:val="00501BE9"/>
    <w:rsid w:val="00520CC9"/>
    <w:rsid w:val="00543664"/>
    <w:rsid w:val="00546759"/>
    <w:rsid w:val="00546D9C"/>
    <w:rsid w:val="00556093"/>
    <w:rsid w:val="0055794F"/>
    <w:rsid w:val="00583119"/>
    <w:rsid w:val="00590F0B"/>
    <w:rsid w:val="0059790F"/>
    <w:rsid w:val="005A04AD"/>
    <w:rsid w:val="005C06BD"/>
    <w:rsid w:val="005F6989"/>
    <w:rsid w:val="00621310"/>
    <w:rsid w:val="006331CD"/>
    <w:rsid w:val="00634CE8"/>
    <w:rsid w:val="0066148F"/>
    <w:rsid w:val="00680368"/>
    <w:rsid w:val="006A7245"/>
    <w:rsid w:val="006B7751"/>
    <w:rsid w:val="006C7D9F"/>
    <w:rsid w:val="006D2752"/>
    <w:rsid w:val="006D4C7F"/>
    <w:rsid w:val="006E051B"/>
    <w:rsid w:val="006F5B48"/>
    <w:rsid w:val="00702EC6"/>
    <w:rsid w:val="00725698"/>
    <w:rsid w:val="00732569"/>
    <w:rsid w:val="00745EE6"/>
    <w:rsid w:val="007876CC"/>
    <w:rsid w:val="007B6EEA"/>
    <w:rsid w:val="007D4EB4"/>
    <w:rsid w:val="007D71CD"/>
    <w:rsid w:val="008162DF"/>
    <w:rsid w:val="0082420A"/>
    <w:rsid w:val="00831849"/>
    <w:rsid w:val="00834306"/>
    <w:rsid w:val="008547A4"/>
    <w:rsid w:val="00865371"/>
    <w:rsid w:val="008871AB"/>
    <w:rsid w:val="008E73F4"/>
    <w:rsid w:val="009509E4"/>
    <w:rsid w:val="009615CE"/>
    <w:rsid w:val="0096412D"/>
    <w:rsid w:val="00984E84"/>
    <w:rsid w:val="009A312E"/>
    <w:rsid w:val="009E3735"/>
    <w:rsid w:val="009E44FD"/>
    <w:rsid w:val="009F3F7F"/>
    <w:rsid w:val="009F4268"/>
    <w:rsid w:val="00A0554E"/>
    <w:rsid w:val="00A14D97"/>
    <w:rsid w:val="00A2387C"/>
    <w:rsid w:val="00A5007A"/>
    <w:rsid w:val="00A76B26"/>
    <w:rsid w:val="00A81816"/>
    <w:rsid w:val="00A91729"/>
    <w:rsid w:val="00A93668"/>
    <w:rsid w:val="00AA036F"/>
    <w:rsid w:val="00AB639A"/>
    <w:rsid w:val="00AC7267"/>
    <w:rsid w:val="00B00BF4"/>
    <w:rsid w:val="00B00F1F"/>
    <w:rsid w:val="00B1157A"/>
    <w:rsid w:val="00B129C5"/>
    <w:rsid w:val="00B34BDB"/>
    <w:rsid w:val="00B3647F"/>
    <w:rsid w:val="00B55E42"/>
    <w:rsid w:val="00B60CDE"/>
    <w:rsid w:val="00BA12D6"/>
    <w:rsid w:val="00BA20E6"/>
    <w:rsid w:val="00BE6536"/>
    <w:rsid w:val="00BE658F"/>
    <w:rsid w:val="00C072EC"/>
    <w:rsid w:val="00C256CA"/>
    <w:rsid w:val="00C44082"/>
    <w:rsid w:val="00C52E1C"/>
    <w:rsid w:val="00C54D80"/>
    <w:rsid w:val="00C61E75"/>
    <w:rsid w:val="00C75F55"/>
    <w:rsid w:val="00C84320"/>
    <w:rsid w:val="00CB1508"/>
    <w:rsid w:val="00CC55C9"/>
    <w:rsid w:val="00CF056E"/>
    <w:rsid w:val="00D14249"/>
    <w:rsid w:val="00D510A5"/>
    <w:rsid w:val="00D56BA2"/>
    <w:rsid w:val="00D62E5A"/>
    <w:rsid w:val="00D8742D"/>
    <w:rsid w:val="00D954BE"/>
    <w:rsid w:val="00DA432C"/>
    <w:rsid w:val="00DC0B54"/>
    <w:rsid w:val="00DE4FAD"/>
    <w:rsid w:val="00DE7B71"/>
    <w:rsid w:val="00E320DE"/>
    <w:rsid w:val="00E7112B"/>
    <w:rsid w:val="00E81BAB"/>
    <w:rsid w:val="00E833DF"/>
    <w:rsid w:val="00E92EFE"/>
    <w:rsid w:val="00E94A82"/>
    <w:rsid w:val="00E9776A"/>
    <w:rsid w:val="00EA0597"/>
    <w:rsid w:val="00EB691D"/>
    <w:rsid w:val="00EC0445"/>
    <w:rsid w:val="00EC123C"/>
    <w:rsid w:val="00EE5E7D"/>
    <w:rsid w:val="00EE72A8"/>
    <w:rsid w:val="00EE7348"/>
    <w:rsid w:val="00EF2E8C"/>
    <w:rsid w:val="00F36030"/>
    <w:rsid w:val="00F564C8"/>
    <w:rsid w:val="00F6211D"/>
    <w:rsid w:val="00F6660C"/>
    <w:rsid w:val="00F81FF8"/>
    <w:rsid w:val="00F838C2"/>
    <w:rsid w:val="00FA0CB5"/>
    <w:rsid w:val="00FA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B2B73C"/>
  <w15:docId w15:val="{1691C214-18A5-40C1-96C7-984AD2448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42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47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D0D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D01"/>
  </w:style>
  <w:style w:type="paragraph" w:styleId="Footer">
    <w:name w:val="footer"/>
    <w:basedOn w:val="Normal"/>
    <w:link w:val="FooterChar"/>
    <w:uiPriority w:val="99"/>
    <w:unhideWhenUsed/>
    <w:rsid w:val="001D0D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D01"/>
  </w:style>
  <w:style w:type="character" w:styleId="Hyperlink">
    <w:name w:val="Hyperlink"/>
    <w:basedOn w:val="DefaultParagraphFont"/>
    <w:uiPriority w:val="99"/>
    <w:unhideWhenUsed/>
    <w:rsid w:val="00E81B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5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tonymzee2003@yahoo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ramy.elmeligy@ihg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andeep.kassavan@ihg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Prakash.singh@ihg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ntony-mzee-09220b27?lipi=urn%3Ali%3Apage%3Ad_flagship3_profile_view_base_contact_details%3BYhk%2FD7YuQQWzYpMt74mGWw%3D%3D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ma\Downloads\ANTONY%20MZEE%20CV%20-202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78F79-1D0B-4214-BA9E-FD5020D96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ANTONY MZEE CV -2022</Template>
  <TotalTime>1497</TotalTime>
  <Pages>3</Pages>
  <Words>954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Juma Mzee</dc:creator>
  <cp:lastModifiedBy>Mzee, Juma</cp:lastModifiedBy>
  <cp:revision>3</cp:revision>
  <cp:lastPrinted>2021-03-25T08:15:00Z</cp:lastPrinted>
  <dcterms:created xsi:type="dcterms:W3CDTF">2022-09-20T07:46:00Z</dcterms:created>
  <dcterms:modified xsi:type="dcterms:W3CDTF">2022-09-21T08:43:00Z</dcterms:modified>
</cp:coreProperties>
</file>